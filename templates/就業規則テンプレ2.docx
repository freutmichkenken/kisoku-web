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0AED" w14:textId="71F20001" w:rsidR="00500922" w:rsidRDefault="00320A3D" w:rsidP="00500922">
      <w:pPr>
        <w:pStyle w:val="01-"/>
        <w:spacing w:after="361"/>
      </w:pPr>
      <w:r w:rsidRPr="0044139C">
        <w:t>就業規則</w:t>
      </w:r>
    </w:p>
    <w:p w14:paraId="6BF71135" w14:textId="77777777" w:rsidR="00500922" w:rsidRDefault="00500922">
      <w:pPr>
        <w:widowControl/>
        <w:jc w:val="left"/>
        <w:rPr>
          <w:rFonts w:ascii="A-OTF 新ゴ Pro B" w:hAnsi="A-OTF 新ゴ Pro B" w:cs="A-OTF 新ゴ Pro B"/>
          <w:b/>
          <w:bCs/>
          <w:sz w:val="72"/>
          <w:szCs w:val="45"/>
        </w:rPr>
      </w:pPr>
      <w:r>
        <w:br w:type="page"/>
      </w:r>
    </w:p>
    <w:p w14:paraId="77AA0B9C" w14:textId="2F1D5C16" w:rsidR="00822034" w:rsidRDefault="00500922">
      <w:pPr>
        <w:pStyle w:val="13"/>
        <w:tabs>
          <w:tab w:val="left" w:pos="1090"/>
          <w:tab w:val="right" w:leader="dot" w:pos="8777"/>
        </w:tabs>
        <w:rPr>
          <w:rFonts w:asciiTheme="minorHAnsi" w:eastAsiaTheme="minorEastAsia" w:hAnsiTheme="minorHAnsi" w:cstheme="minorBidi"/>
          <w:noProof/>
          <w:color w:val="auto"/>
          <w:szCs w:val="24"/>
          <w14:ligatures w14:val="standardContextual"/>
        </w:rPr>
      </w:pPr>
      <w:r>
        <w:lastRenderedPageBreak/>
        <w:fldChar w:fldCharType="begin"/>
      </w:r>
      <w:r>
        <w:instrText xml:space="preserve"> TOC \h \z \t "02-第</w:instrText>
      </w:r>
      <w:r>
        <w:instrText>●</w:instrText>
      </w:r>
      <w:r>
        <w:instrText xml:space="preserve">章,1,03-(条見出し),2" </w:instrText>
      </w:r>
      <w:r>
        <w:fldChar w:fldCharType="separate"/>
      </w:r>
      <w:hyperlink w:anchor="_Toc236744407" w:history="1">
        <w:r w:rsidR="00822034" w:rsidRPr="00223E77">
          <w:rPr>
            <w:rStyle w:val="ab"/>
            <w:noProof/>
          </w:rPr>
          <w:t>第１章</w:t>
        </w:r>
        <w:r w:rsidR="00822034">
          <w:rPr>
            <w:rFonts w:asciiTheme="minorHAnsi" w:eastAsiaTheme="minorEastAsia" w:hAnsiTheme="minorHAnsi" w:cstheme="minorBidi"/>
            <w:noProof/>
            <w:color w:val="auto"/>
            <w:szCs w:val="24"/>
            <w14:ligatures w14:val="standardContextual"/>
          </w:rPr>
          <w:tab/>
        </w:r>
        <w:r w:rsidR="00822034" w:rsidRPr="00223E77">
          <w:rPr>
            <w:rStyle w:val="ab"/>
            <w:noProof/>
          </w:rPr>
          <w:t>総　　則</w:t>
        </w:r>
        <w:r w:rsidR="00822034">
          <w:rPr>
            <w:noProof/>
            <w:webHidden/>
          </w:rPr>
          <w:tab/>
        </w:r>
        <w:r w:rsidR="00822034">
          <w:rPr>
            <w:noProof/>
            <w:webHidden/>
          </w:rPr>
          <w:fldChar w:fldCharType="begin"/>
        </w:r>
        <w:r w:rsidR="00822034">
          <w:rPr>
            <w:noProof/>
            <w:webHidden/>
          </w:rPr>
          <w:instrText xml:space="preserve"> PAGEREF _Toc236744407 \h </w:instrText>
        </w:r>
        <w:r w:rsidR="00822034">
          <w:rPr>
            <w:noProof/>
            <w:webHidden/>
          </w:rPr>
        </w:r>
        <w:r w:rsidR="00822034">
          <w:rPr>
            <w:noProof/>
            <w:webHidden/>
          </w:rPr>
          <w:fldChar w:fldCharType="separate"/>
        </w:r>
        <w:r w:rsidR="00822034">
          <w:rPr>
            <w:noProof/>
            <w:webHidden/>
          </w:rPr>
          <w:t>2</w:t>
        </w:r>
        <w:r w:rsidR="00822034">
          <w:rPr>
            <w:noProof/>
            <w:webHidden/>
          </w:rPr>
          <w:fldChar w:fldCharType="end"/>
        </w:r>
      </w:hyperlink>
    </w:p>
    <w:p w14:paraId="518C62D5" w14:textId="24E60587"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08" w:history="1">
        <w:r w:rsidRPr="00223E77">
          <w:rPr>
            <w:rStyle w:val="ab"/>
            <w:noProof/>
          </w:rPr>
          <w:t>（目的）</w:t>
        </w:r>
        <w:r>
          <w:rPr>
            <w:noProof/>
            <w:webHidden/>
          </w:rPr>
          <w:tab/>
        </w:r>
        <w:r>
          <w:rPr>
            <w:noProof/>
            <w:webHidden/>
          </w:rPr>
          <w:fldChar w:fldCharType="begin"/>
        </w:r>
        <w:r>
          <w:rPr>
            <w:noProof/>
            <w:webHidden/>
          </w:rPr>
          <w:instrText xml:space="preserve"> PAGEREF _Toc236744408 \h </w:instrText>
        </w:r>
        <w:r>
          <w:rPr>
            <w:noProof/>
            <w:webHidden/>
          </w:rPr>
        </w:r>
        <w:r>
          <w:rPr>
            <w:noProof/>
            <w:webHidden/>
          </w:rPr>
          <w:fldChar w:fldCharType="separate"/>
        </w:r>
        <w:r>
          <w:rPr>
            <w:noProof/>
            <w:webHidden/>
          </w:rPr>
          <w:t>2</w:t>
        </w:r>
        <w:r>
          <w:rPr>
            <w:noProof/>
            <w:webHidden/>
          </w:rPr>
          <w:fldChar w:fldCharType="end"/>
        </w:r>
      </w:hyperlink>
    </w:p>
    <w:p w14:paraId="11B8710E" w14:textId="600673DB"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09" w:history="1">
        <w:r w:rsidRPr="00223E77">
          <w:rPr>
            <w:rStyle w:val="ab"/>
            <w:noProof/>
          </w:rPr>
          <w:t>（適用範囲）</w:t>
        </w:r>
        <w:r>
          <w:rPr>
            <w:noProof/>
            <w:webHidden/>
          </w:rPr>
          <w:tab/>
        </w:r>
        <w:r>
          <w:rPr>
            <w:noProof/>
            <w:webHidden/>
          </w:rPr>
          <w:fldChar w:fldCharType="begin"/>
        </w:r>
        <w:r>
          <w:rPr>
            <w:noProof/>
            <w:webHidden/>
          </w:rPr>
          <w:instrText xml:space="preserve"> PAGEREF _Toc236744409 \h </w:instrText>
        </w:r>
        <w:r>
          <w:rPr>
            <w:noProof/>
            <w:webHidden/>
          </w:rPr>
        </w:r>
        <w:r>
          <w:rPr>
            <w:noProof/>
            <w:webHidden/>
          </w:rPr>
          <w:fldChar w:fldCharType="separate"/>
        </w:r>
        <w:r>
          <w:rPr>
            <w:noProof/>
            <w:webHidden/>
          </w:rPr>
          <w:t>2</w:t>
        </w:r>
        <w:r>
          <w:rPr>
            <w:noProof/>
            <w:webHidden/>
          </w:rPr>
          <w:fldChar w:fldCharType="end"/>
        </w:r>
      </w:hyperlink>
    </w:p>
    <w:p w14:paraId="6BD5DA3C" w14:textId="397688EC"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10" w:history="1">
        <w:r w:rsidRPr="00223E77">
          <w:rPr>
            <w:rStyle w:val="ab"/>
            <w:noProof/>
          </w:rPr>
          <w:t>（労働時間および休憩時間）</w:t>
        </w:r>
        <w:r>
          <w:rPr>
            <w:noProof/>
            <w:webHidden/>
          </w:rPr>
          <w:tab/>
        </w:r>
        <w:r>
          <w:rPr>
            <w:noProof/>
            <w:webHidden/>
          </w:rPr>
          <w:fldChar w:fldCharType="begin"/>
        </w:r>
        <w:r>
          <w:rPr>
            <w:noProof/>
            <w:webHidden/>
          </w:rPr>
          <w:instrText xml:space="preserve"> PAGEREF _Toc236744410 \h </w:instrText>
        </w:r>
        <w:r>
          <w:rPr>
            <w:noProof/>
            <w:webHidden/>
          </w:rPr>
        </w:r>
        <w:r>
          <w:rPr>
            <w:noProof/>
            <w:webHidden/>
          </w:rPr>
          <w:fldChar w:fldCharType="separate"/>
        </w:r>
        <w:r>
          <w:rPr>
            <w:noProof/>
            <w:webHidden/>
          </w:rPr>
          <w:t>2</w:t>
        </w:r>
        <w:r>
          <w:rPr>
            <w:noProof/>
            <w:webHidden/>
          </w:rPr>
          <w:fldChar w:fldCharType="end"/>
        </w:r>
      </w:hyperlink>
    </w:p>
    <w:p w14:paraId="062219D3" w14:textId="3BAE630F" w:rsidR="00822034" w:rsidRDefault="00822034">
      <w:pPr>
        <w:pStyle w:val="13"/>
        <w:tabs>
          <w:tab w:val="left" w:pos="1090"/>
          <w:tab w:val="right" w:leader="dot" w:pos="8777"/>
        </w:tabs>
        <w:rPr>
          <w:rFonts w:asciiTheme="minorHAnsi" w:eastAsiaTheme="minorEastAsia" w:hAnsiTheme="minorHAnsi" w:cstheme="minorBidi"/>
          <w:noProof/>
          <w:color w:val="auto"/>
          <w:szCs w:val="24"/>
          <w14:ligatures w14:val="standardContextual"/>
        </w:rPr>
      </w:pPr>
      <w:hyperlink w:anchor="_Toc236744411" w:history="1">
        <w:r w:rsidRPr="00223E77">
          <w:rPr>
            <w:rStyle w:val="ab"/>
            <w:noProof/>
          </w:rPr>
          <w:t>第２章</w:t>
        </w:r>
        <w:r>
          <w:rPr>
            <w:rFonts w:asciiTheme="minorHAnsi" w:eastAsiaTheme="minorEastAsia" w:hAnsiTheme="minorHAnsi" w:cstheme="minorBidi"/>
            <w:noProof/>
            <w:color w:val="auto"/>
            <w:szCs w:val="24"/>
            <w14:ligatures w14:val="standardContextual"/>
          </w:rPr>
          <w:tab/>
        </w:r>
        <w:r w:rsidRPr="00223E77">
          <w:rPr>
            <w:rStyle w:val="ab"/>
            <w:noProof/>
          </w:rPr>
          <w:t>育児介護</w:t>
        </w:r>
        <w:r>
          <w:rPr>
            <w:noProof/>
            <w:webHidden/>
          </w:rPr>
          <w:tab/>
        </w:r>
        <w:r>
          <w:rPr>
            <w:noProof/>
            <w:webHidden/>
          </w:rPr>
          <w:fldChar w:fldCharType="begin"/>
        </w:r>
        <w:r>
          <w:rPr>
            <w:noProof/>
            <w:webHidden/>
          </w:rPr>
          <w:instrText xml:space="preserve"> PAGEREF _Toc236744411 \h </w:instrText>
        </w:r>
        <w:r>
          <w:rPr>
            <w:noProof/>
            <w:webHidden/>
          </w:rPr>
        </w:r>
        <w:r>
          <w:rPr>
            <w:noProof/>
            <w:webHidden/>
          </w:rPr>
          <w:fldChar w:fldCharType="separate"/>
        </w:r>
        <w:r>
          <w:rPr>
            <w:noProof/>
            <w:webHidden/>
          </w:rPr>
          <w:t>3</w:t>
        </w:r>
        <w:r>
          <w:rPr>
            <w:noProof/>
            <w:webHidden/>
          </w:rPr>
          <w:fldChar w:fldCharType="end"/>
        </w:r>
      </w:hyperlink>
    </w:p>
    <w:p w14:paraId="65456806" w14:textId="24164686"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12" w:history="1">
        <w:r w:rsidRPr="00223E77">
          <w:rPr>
            <w:rStyle w:val="ab"/>
            <w:noProof/>
          </w:rPr>
          <w:t>(育児・介護のための深夜業の制限)</w:t>
        </w:r>
        <w:r>
          <w:rPr>
            <w:noProof/>
            <w:webHidden/>
          </w:rPr>
          <w:tab/>
        </w:r>
        <w:r>
          <w:rPr>
            <w:noProof/>
            <w:webHidden/>
          </w:rPr>
          <w:fldChar w:fldCharType="begin"/>
        </w:r>
        <w:r>
          <w:rPr>
            <w:noProof/>
            <w:webHidden/>
          </w:rPr>
          <w:instrText xml:space="preserve"> PAGEREF _Toc236744412 \h </w:instrText>
        </w:r>
        <w:r>
          <w:rPr>
            <w:noProof/>
            <w:webHidden/>
          </w:rPr>
        </w:r>
        <w:r>
          <w:rPr>
            <w:noProof/>
            <w:webHidden/>
          </w:rPr>
          <w:fldChar w:fldCharType="separate"/>
        </w:r>
        <w:r>
          <w:rPr>
            <w:noProof/>
            <w:webHidden/>
          </w:rPr>
          <w:t>3</w:t>
        </w:r>
        <w:r>
          <w:rPr>
            <w:noProof/>
            <w:webHidden/>
          </w:rPr>
          <w:fldChar w:fldCharType="end"/>
        </w:r>
      </w:hyperlink>
    </w:p>
    <w:p w14:paraId="4B3601DB" w14:textId="6A90EA72" w:rsidR="00590CA4" w:rsidRDefault="00500922" w:rsidP="00500922">
      <w:pPr>
        <w:pStyle w:val="01-"/>
        <w:spacing w:after="361"/>
      </w:pPr>
      <w:r>
        <w:fldChar w:fldCharType="end"/>
      </w:r>
    </w:p>
    <w:p w14:paraId="609C630E" w14:textId="2B101631" w:rsidR="00320A3D" w:rsidRPr="00590CA4" w:rsidRDefault="00590CA4" w:rsidP="00590CA4">
      <w:pPr>
        <w:widowControl/>
        <w:jc w:val="left"/>
        <w:rPr>
          <w:rFonts w:ascii="A-OTF 新ゴ Pro B" w:hAnsi="A-OTF 新ゴ Pro B" w:cs="A-OTF 新ゴ Pro B"/>
          <w:b/>
          <w:bCs/>
          <w:sz w:val="72"/>
          <w:szCs w:val="45"/>
        </w:rPr>
      </w:pPr>
      <w:r>
        <w:br w:type="page"/>
      </w:r>
    </w:p>
    <w:p w14:paraId="5553143E" w14:textId="2D168E11" w:rsidR="00320A3D" w:rsidRDefault="00320A3D" w:rsidP="001938B0">
      <w:pPr>
        <w:pStyle w:val="02-"/>
        <w:spacing w:before="722"/>
      </w:pPr>
      <w:bookmarkStart w:id="0" w:name="_Toc236744407"/>
      <w:r>
        <w:lastRenderedPageBreak/>
        <w:t>総</w:t>
      </w:r>
      <w:r w:rsidR="001938B0">
        <w:rPr>
          <w:rFonts w:hint="eastAsia"/>
        </w:rPr>
        <w:t xml:space="preserve">　　</w:t>
      </w:r>
      <w:r>
        <w:t>則</w:t>
      </w:r>
      <w:bookmarkEnd w:id="0"/>
    </w:p>
    <w:p w14:paraId="6F3C68F6" w14:textId="77777777" w:rsidR="00320A3D" w:rsidRPr="007316B0" w:rsidRDefault="00320A3D" w:rsidP="00A73F19">
      <w:pPr>
        <w:pStyle w:val="03-"/>
      </w:pPr>
      <w:bookmarkStart w:id="1" w:name="_Toc236744408"/>
      <w:r w:rsidRPr="007316B0">
        <w:t>（目的）</w:t>
      </w:r>
      <w:bookmarkEnd w:id="1"/>
    </w:p>
    <w:p w14:paraId="7B93886B" w14:textId="0BF8B73B" w:rsidR="00320A3D" w:rsidRPr="007316B0" w:rsidRDefault="00320A3D" w:rsidP="000C3FC0">
      <w:pPr>
        <w:pStyle w:val="04-"/>
      </w:pPr>
      <w:r w:rsidRPr="007316B0">
        <w:t>この就業規則（以下「規則」という）は</w:t>
      </w:r>
      <w:r w:rsidRPr="00B342EC">
        <w:rPr>
          <w:rFonts w:hAnsi="ＭＳ 明朝"/>
        </w:rPr>
        <w:t>○○</w:t>
      </w:r>
      <w:r w:rsidRPr="007316B0">
        <w:t>（以下「会社」というに勤務する従業員の服務規律、労働条件その他の就業に関する事項を定めるものである。</w:t>
      </w:r>
    </w:p>
    <w:p w14:paraId="7E82CCF0" w14:textId="4BF9C255" w:rsidR="00085293" w:rsidRPr="00085293" w:rsidRDefault="00320A3D" w:rsidP="00A73F19">
      <w:pPr>
        <w:pStyle w:val="03-"/>
      </w:pPr>
      <w:bookmarkStart w:id="2" w:name="_Toc236744409"/>
      <w:r w:rsidRPr="007316B0">
        <w:t>（適用範囲）</w:t>
      </w:r>
      <w:bookmarkEnd w:id="2"/>
    </w:p>
    <w:p w14:paraId="2EF32EDB" w14:textId="77777777" w:rsidR="00320A3D" w:rsidRPr="007316B0" w:rsidRDefault="00320A3D" w:rsidP="000C3FC0">
      <w:pPr>
        <w:pStyle w:val="04-"/>
      </w:pPr>
      <w:r w:rsidRPr="007316B0">
        <w:t>この規則は従業員についてのみ適用する。従業員とは第</w:t>
      </w:r>
      <w:r w:rsidR="00201771" w:rsidRPr="007316B0">
        <w:t>2</w:t>
      </w:r>
      <w:r w:rsidRPr="007316B0">
        <w:t>章で定めるところにより会社と労働契約を結んだ者で、職務の内容および勤務地いずれも制限がなく基幹的業務に携わる者をいう。</w:t>
      </w:r>
    </w:p>
    <w:p w14:paraId="42595C3A" w14:textId="562E63F2" w:rsidR="00320A3D" w:rsidRPr="002D36C9" w:rsidRDefault="00320A3D" w:rsidP="00A86F38">
      <w:pPr>
        <w:pStyle w:val="05-"/>
        <w:numPr>
          <w:ilvl w:val="4"/>
          <w:numId w:val="33"/>
        </w:numPr>
      </w:pPr>
      <w:r w:rsidRPr="002D36C9">
        <w:t>次の各号に定める者は本規則を適用せず、別に定める規則によるものとする。</w:t>
      </w:r>
    </w:p>
    <w:p w14:paraId="793400A6" w14:textId="77777777" w:rsidR="00320A3D" w:rsidRDefault="0062248D" w:rsidP="00CF20C0">
      <w:pPr>
        <w:pStyle w:val="06-1"/>
        <w:spacing w:after="180"/>
      </w:pPr>
      <w:r>
        <w:rPr>
          <w:rFonts w:hAnsi="ＭＳ 明朝" w:cs="ＭＳ 明朝" w:hint="eastAsia"/>
        </w:rPr>
        <w:t>パ</w:t>
      </w:r>
      <w:r w:rsidR="00320A3D">
        <w:rPr>
          <w:rFonts w:hAnsi="ＭＳ 明朝" w:cs="ＭＳ 明朝" w:hint="eastAsia"/>
        </w:rPr>
        <w:t>ー</w:t>
      </w:r>
      <w:r w:rsidR="00320A3D">
        <w:rPr>
          <w:rFonts w:hint="eastAsia"/>
        </w:rPr>
        <w:t>トタイマ</w:t>
      </w:r>
      <w:r w:rsidR="00320A3D">
        <w:rPr>
          <w:rFonts w:hAnsi="ＭＳ 明朝" w:cs="ＭＳ 明朝" w:hint="eastAsia"/>
        </w:rPr>
        <w:t>ー・</w:t>
      </w:r>
      <w:r w:rsidR="00320A3D">
        <w:rPr>
          <w:rFonts w:hint="eastAsia"/>
        </w:rPr>
        <w:t>アルバイト</w:t>
      </w:r>
    </w:p>
    <w:p w14:paraId="5B09C981" w14:textId="77777777" w:rsidR="00320A3D" w:rsidRDefault="00320A3D" w:rsidP="00D003DF">
      <w:pPr>
        <w:pStyle w:val="06-1"/>
        <w:spacing w:after="180"/>
      </w:pPr>
      <w:r>
        <w:rPr>
          <w:rFonts w:hint="eastAsia"/>
        </w:rPr>
        <w:t>契約社員（無期転換した者を含む）</w:t>
      </w:r>
    </w:p>
    <w:p w14:paraId="28C122EC" w14:textId="1DDB1369" w:rsidR="00931FFF" w:rsidRDefault="00320A3D" w:rsidP="00D003DF">
      <w:pPr>
        <w:pStyle w:val="06-1"/>
        <w:spacing w:after="180"/>
      </w:pPr>
      <w:r>
        <w:rPr>
          <w:rFonts w:hint="eastAsia"/>
        </w:rPr>
        <w:t>嘱託社員</w:t>
      </w:r>
    </w:p>
    <w:p w14:paraId="60780281" w14:textId="2C2FA0B8" w:rsidR="00320A3D" w:rsidRPr="007316B0" w:rsidRDefault="00320A3D" w:rsidP="00A73F19">
      <w:pPr>
        <w:pStyle w:val="03-"/>
      </w:pPr>
      <w:bookmarkStart w:id="3" w:name="_Toc236744410"/>
      <w:r w:rsidRPr="007316B0">
        <w:t>（労働時間および休憩時間）</w:t>
      </w:r>
      <w:bookmarkEnd w:id="3"/>
    </w:p>
    <w:p w14:paraId="7704FDAE" w14:textId="3A357E72" w:rsidR="00320A3D" w:rsidRPr="007316B0" w:rsidRDefault="00201771" w:rsidP="000C3FC0">
      <w:pPr>
        <w:pStyle w:val="04-"/>
      </w:pPr>
      <w:r w:rsidRPr="007316B0">
        <w:t>1</w:t>
      </w:r>
      <w:r w:rsidR="00320A3D" w:rsidRPr="007316B0">
        <w:t>日の所定労働時間は、休憩時間を除き、実働8時間とする。</w:t>
      </w:r>
    </w:p>
    <w:p w14:paraId="1584EEDB" w14:textId="3140BFD2" w:rsidR="008A2E74" w:rsidRPr="002D36C9" w:rsidRDefault="00320A3D" w:rsidP="002D36C9">
      <w:pPr>
        <w:pStyle w:val="05-"/>
      </w:pPr>
      <w:r w:rsidRPr="002D36C9">
        <w:t>始業・終業時刻および休憩時間は、次の通りとする。</w:t>
      </w:r>
    </w:p>
    <w:tbl>
      <w:tblPr>
        <w:tblW w:w="0" w:type="auto"/>
        <w:tblInd w:w="851" w:type="dxa"/>
        <w:tblLayout w:type="fixed"/>
        <w:tblCellMar>
          <w:left w:w="57" w:type="dxa"/>
          <w:right w:w="57" w:type="dxa"/>
        </w:tblCellMar>
        <w:tblLook w:val="01E0" w:firstRow="1" w:lastRow="1" w:firstColumn="1" w:lastColumn="1" w:noHBand="0" w:noVBand="0"/>
      </w:tblPr>
      <w:tblGrid>
        <w:gridCol w:w="1928"/>
        <w:gridCol w:w="3402"/>
      </w:tblGrid>
      <w:tr w:rsidR="00442239" w:rsidRPr="00C302EF" w14:paraId="4BF7498A"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30DBC31" w14:textId="77777777" w:rsidR="00442239" w:rsidRPr="0065028D" w:rsidRDefault="00442239" w:rsidP="0008223A">
            <w:pPr>
              <w:pStyle w:val="10-"/>
            </w:pPr>
            <w:r w:rsidRPr="00C302EF">
              <w:t>始業時刻</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0F96DD5" w14:textId="77777777" w:rsidR="00442239" w:rsidRPr="00C302EF" w:rsidRDefault="00442239" w:rsidP="0008223A">
            <w:pPr>
              <w:pStyle w:val="10-"/>
            </w:pPr>
            <w:r w:rsidRPr="00C302EF">
              <w:t>午前　9時　00分</w:t>
            </w:r>
          </w:p>
        </w:tc>
      </w:tr>
      <w:tr w:rsidR="00442239" w:rsidRPr="00C302EF" w14:paraId="4D7F5ABB"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68CCFFB5" w14:textId="77777777" w:rsidR="00442239" w:rsidRPr="00C302EF" w:rsidRDefault="00442239" w:rsidP="0008223A">
            <w:pPr>
              <w:pStyle w:val="10-"/>
            </w:pPr>
            <w:r w:rsidRPr="00C302EF">
              <w:t>終業時刻</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B7AB506" w14:textId="77777777" w:rsidR="00442239" w:rsidRPr="00C302EF" w:rsidRDefault="00442239" w:rsidP="0008223A">
            <w:pPr>
              <w:pStyle w:val="10-"/>
            </w:pPr>
            <w:r w:rsidRPr="00C302EF">
              <w:t>午後　6時　00分</w:t>
            </w:r>
          </w:p>
        </w:tc>
      </w:tr>
      <w:tr w:rsidR="00442239" w:rsidRPr="00C302EF" w14:paraId="74419115"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29C89093" w14:textId="77777777" w:rsidR="00442239" w:rsidRPr="00C302EF" w:rsidRDefault="00442239" w:rsidP="0008223A">
            <w:pPr>
              <w:pStyle w:val="10-"/>
            </w:pPr>
            <w:r w:rsidRPr="00C302EF">
              <w:t>休憩時間</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0E5F2CAD" w14:textId="77777777" w:rsidR="00442239" w:rsidRPr="00C302EF" w:rsidRDefault="00442239" w:rsidP="0008223A">
            <w:pPr>
              <w:pStyle w:val="10-"/>
            </w:pPr>
            <w:r w:rsidRPr="00C302EF">
              <w:t>正午　から</w:t>
            </w:r>
            <w:r w:rsidRPr="00C302EF">
              <w:rPr>
                <w:rFonts w:hint="eastAsia"/>
              </w:rPr>
              <w:t xml:space="preserve">　</w:t>
            </w:r>
            <w:r w:rsidRPr="00C302EF">
              <w:t>午後　1時　00分まで</w:t>
            </w:r>
          </w:p>
        </w:tc>
      </w:tr>
    </w:tbl>
    <w:p w14:paraId="0F67850C" w14:textId="39C0CE9E" w:rsidR="00320A3D" w:rsidRDefault="00320A3D" w:rsidP="002D36C9">
      <w:pPr>
        <w:pStyle w:val="05-"/>
      </w:pPr>
      <w:r w:rsidRPr="002D36C9">
        <w:t>業務の都合その他やむを得ない事情により、前項の始業・終業時刻および休憩時間を繰り上げまたは繰り下げることがある。</w:t>
      </w:r>
    </w:p>
    <w:p w14:paraId="1A0EFC56" w14:textId="12EA67FE" w:rsidR="00500922" w:rsidRPr="002D36C9" w:rsidRDefault="00500922" w:rsidP="00500922">
      <w:pPr>
        <w:pStyle w:val="02-"/>
        <w:spacing w:before="722"/>
      </w:pPr>
      <w:bookmarkStart w:id="4" w:name="_Toc236744411"/>
      <w:r>
        <w:rPr>
          <w:rFonts w:hint="eastAsia"/>
        </w:rPr>
        <w:t>育児介護</w:t>
      </w:r>
      <w:bookmarkEnd w:id="4"/>
    </w:p>
    <w:p w14:paraId="0DAEE37E" w14:textId="77777777" w:rsidR="00B45CC0" w:rsidRPr="007316B0" w:rsidRDefault="00B45CC0" w:rsidP="00A73F19">
      <w:pPr>
        <w:pStyle w:val="03-"/>
      </w:pPr>
      <w:bookmarkStart w:id="5" w:name="_Toc493341844"/>
      <w:bookmarkStart w:id="6" w:name="_Toc223962784"/>
      <w:bookmarkStart w:id="7" w:name="_Toc236744412"/>
      <w:r w:rsidRPr="007316B0">
        <w:t>(育児・介護のための深夜業の制限)</w:t>
      </w:r>
      <w:bookmarkEnd w:id="5"/>
      <w:bookmarkEnd w:id="6"/>
      <w:bookmarkEnd w:id="7"/>
    </w:p>
    <w:p w14:paraId="095A0C54" w14:textId="77777777" w:rsidR="00B45CC0" w:rsidRPr="007316B0" w:rsidRDefault="00B45CC0" w:rsidP="000C3FC0">
      <w:pPr>
        <w:pStyle w:val="04-"/>
      </w:pPr>
      <w:r w:rsidRPr="007316B0">
        <w:t>小学校就学の始期に達するまでの子を養育する従業員が当該子を養育するため又は要介護状態にある家族を介護する従業員が当該家族を介護するために請求した場合には、就業規則の規定にかかわらず、事業の正常な運営に支障がある場合を除き、午後１０時から午前５時までの間(以下「深夜」という。)に労働させることはない。</w:t>
      </w:r>
    </w:p>
    <w:p w14:paraId="5E97B329" w14:textId="77777777" w:rsidR="00B45CC0" w:rsidRPr="002D36C9" w:rsidRDefault="00B45CC0" w:rsidP="002D36C9">
      <w:pPr>
        <w:pStyle w:val="05-"/>
      </w:pPr>
      <w:r w:rsidRPr="002D36C9">
        <w:t>会社は、前項にかかわらず、次のいずれかに該当する従業員からの深夜業の制限の請求を拒むことができる。</w:t>
      </w:r>
    </w:p>
    <w:p w14:paraId="7CC10436" w14:textId="77777777" w:rsidR="00B45CC0" w:rsidRPr="00B45CC0" w:rsidRDefault="00B45CC0" w:rsidP="00D003DF">
      <w:pPr>
        <w:pStyle w:val="06-1"/>
        <w:spacing w:after="180"/>
      </w:pPr>
      <w:r w:rsidRPr="00B45CC0">
        <w:t>日雇従業員</w:t>
      </w:r>
    </w:p>
    <w:p w14:paraId="13CB999C" w14:textId="77777777" w:rsidR="00B45CC0" w:rsidRPr="00B45CC0" w:rsidRDefault="00B45CC0" w:rsidP="00D003DF">
      <w:pPr>
        <w:pStyle w:val="06-1"/>
        <w:spacing w:after="180"/>
      </w:pPr>
      <w:r w:rsidRPr="00B45CC0">
        <w:t>採用の日から起算して継続雇用された期間が１年未満の従業員</w:t>
      </w:r>
    </w:p>
    <w:p w14:paraId="04D0B13E" w14:textId="77777777" w:rsidR="00B45CC0" w:rsidRPr="00B45CC0" w:rsidRDefault="00B45CC0" w:rsidP="00D003DF">
      <w:pPr>
        <w:pStyle w:val="06-1"/>
        <w:spacing w:after="180"/>
      </w:pPr>
      <w:r w:rsidRPr="00B45CC0">
        <w:lastRenderedPageBreak/>
        <w:t>請求に係る子又は家族の１６歳以上の同居の家族が、次のいずれにも該当する従業員</w:t>
      </w:r>
    </w:p>
    <w:p w14:paraId="552C5A82" w14:textId="77777777" w:rsidR="00B45CC0" w:rsidRPr="00B45CC0" w:rsidRDefault="00B45CC0" w:rsidP="007E5BF2">
      <w:pPr>
        <w:pStyle w:val="07-1"/>
        <w:spacing w:after="180"/>
      </w:pPr>
      <w:r w:rsidRPr="00B45CC0">
        <w:t>深夜において就業していない者(１ヶ月について深夜における就業が３日以下の者を含む。)であること。</w:t>
      </w:r>
    </w:p>
    <w:p w14:paraId="219915E7" w14:textId="77777777" w:rsidR="00B45CC0" w:rsidRPr="00B45CC0" w:rsidRDefault="00B45CC0" w:rsidP="00D003DF">
      <w:pPr>
        <w:pStyle w:val="07-1"/>
        <w:spacing w:after="180"/>
      </w:pPr>
      <w:r w:rsidRPr="00B45CC0">
        <w:t>心身の状況が請求に係る子の保育又は家族の介護をすることができる者であること。</w:t>
      </w:r>
    </w:p>
    <w:p w14:paraId="08EA0F3F" w14:textId="77777777" w:rsidR="00B45CC0" w:rsidRPr="00B45CC0" w:rsidRDefault="00B45CC0" w:rsidP="00D003DF">
      <w:pPr>
        <w:pStyle w:val="07-1"/>
        <w:spacing w:after="180"/>
      </w:pPr>
      <w:r w:rsidRPr="00B45CC0">
        <w:t>６週間(多胎妊娠の場合にあっては、１４週間)以内に出産予定でない者であること。</w:t>
      </w:r>
    </w:p>
    <w:p w14:paraId="16578C93" w14:textId="77777777" w:rsidR="00B45CC0" w:rsidRPr="00B45CC0" w:rsidRDefault="00B45CC0" w:rsidP="00D003DF">
      <w:pPr>
        <w:pStyle w:val="07-1"/>
        <w:spacing w:after="180"/>
      </w:pPr>
      <w:r w:rsidRPr="00B45CC0">
        <w:t>産後８週間以内でない者であること。</w:t>
      </w:r>
    </w:p>
    <w:p w14:paraId="37B8AF15" w14:textId="77777777" w:rsidR="00B45CC0" w:rsidRPr="00B45CC0" w:rsidRDefault="00B45CC0" w:rsidP="00D003DF">
      <w:pPr>
        <w:pStyle w:val="06-1"/>
        <w:spacing w:after="180"/>
      </w:pPr>
      <w:r w:rsidRPr="00B45CC0">
        <w:t>１週間の所定労働日数が２日以下の従業員</w:t>
      </w:r>
    </w:p>
    <w:p w14:paraId="43217DA3" w14:textId="77777777" w:rsidR="00B45CC0" w:rsidRPr="00B45CC0" w:rsidRDefault="00B45CC0" w:rsidP="00D003DF">
      <w:pPr>
        <w:pStyle w:val="06-1"/>
        <w:spacing w:after="180"/>
      </w:pPr>
      <w:r w:rsidRPr="00B45CC0">
        <w:t>所定労働時間の全部が深夜にある従業員</w:t>
      </w:r>
    </w:p>
    <w:p w14:paraId="7FCA6FFF" w14:textId="77777777" w:rsidR="00B45CC0" w:rsidRPr="002D36C9" w:rsidRDefault="00B45CC0" w:rsidP="002D36C9">
      <w:pPr>
        <w:pStyle w:val="05-"/>
      </w:pPr>
      <w:r w:rsidRPr="002D36C9">
        <w:t>次の各号に掲げるいずれかの事由が生じた場合には、制限期間は終了するものとし、当該制限期間の終了日は当該各号に掲げる日とする。</w:t>
      </w:r>
    </w:p>
    <w:p w14:paraId="14377B3B" w14:textId="77777777" w:rsidR="00B45CC0" w:rsidRDefault="00B45CC0" w:rsidP="00D003DF">
      <w:pPr>
        <w:pStyle w:val="06-1"/>
        <w:spacing w:after="180"/>
      </w:pPr>
      <w:r w:rsidRPr="00B45CC0">
        <w:t>子又は家族の死亡等請求に係る子を養育又は家族を介護しないこととなった場合</w:t>
      </w:r>
    </w:p>
    <w:p w14:paraId="2F7F47FF" w14:textId="77777777" w:rsidR="00B45CC0" w:rsidRPr="00B45CC0" w:rsidRDefault="00B45CC0" w:rsidP="007E5BF2">
      <w:pPr>
        <w:pStyle w:val="07-"/>
        <w:spacing w:after="180"/>
      </w:pPr>
      <w:r w:rsidRPr="00B45CC0">
        <w:t>当該事由が発生した日</w:t>
      </w:r>
    </w:p>
    <w:p w14:paraId="40F9D901" w14:textId="77777777" w:rsidR="00B45CC0" w:rsidRPr="00B45CC0" w:rsidRDefault="00B45CC0" w:rsidP="00D003DF">
      <w:pPr>
        <w:pStyle w:val="06-1"/>
        <w:spacing w:after="180"/>
      </w:pPr>
      <w:r w:rsidRPr="00B45CC0">
        <w:t>請求に係る子が小学校就学の始期に達した場合</w:t>
      </w:r>
    </w:p>
    <w:p w14:paraId="4C06CD42" w14:textId="77777777" w:rsidR="00B45CC0" w:rsidRPr="00B45CC0" w:rsidRDefault="00B45CC0" w:rsidP="007E5BF2">
      <w:pPr>
        <w:pStyle w:val="07-"/>
        <w:spacing w:after="180"/>
      </w:pPr>
      <w:r w:rsidRPr="00B45CC0">
        <w:t>子が６歳に達する日の属する年度の３月３１日</w:t>
      </w:r>
    </w:p>
    <w:p w14:paraId="3BFD4B46" w14:textId="77777777" w:rsidR="00B45CC0" w:rsidRPr="00B45CC0" w:rsidRDefault="00B45CC0" w:rsidP="00D003DF">
      <w:pPr>
        <w:pStyle w:val="06-1"/>
        <w:spacing w:after="180"/>
      </w:pPr>
      <w:r w:rsidRPr="00B45CC0">
        <w:t>請求者について、産前・産後休業、育児休業、出生時育児休業又は介護休業が始まった場合</w:t>
      </w:r>
    </w:p>
    <w:p w14:paraId="7F3D7E4A" w14:textId="77777777" w:rsidR="00B45CC0" w:rsidRDefault="00B45CC0" w:rsidP="00D003DF">
      <w:pPr>
        <w:pStyle w:val="07-"/>
        <w:spacing w:after="180"/>
      </w:pPr>
      <w:r w:rsidRPr="00B45CC0">
        <w:t>産前・産後休業、育児休業、出生時育児休業又は介護休業の開始日の前日</w:t>
      </w:r>
    </w:p>
    <w:p w14:paraId="375A8B3D" w14:textId="77777777" w:rsidR="007D545F" w:rsidRDefault="007D545F" w:rsidP="007D545F">
      <w:pPr>
        <w:pStyle w:val="05-"/>
      </w:pPr>
      <w:r>
        <w:t>第１項の規定にかかわらず、定年後に業務委託契約を締結することを希望し、解雇事由又は退職事由に該当しない者のうち、次の各号に掲げる業務について、業務ごとに定める基準のいずれにも該当する者については、満７０歳までこれと業務委託契約を継続的に締結する。なお、当該契約に基づく各業務内容等については、別途定める創業支援等措置の実施に関する計画に定めるところによるものとする。</w:t>
      </w:r>
    </w:p>
    <w:p w14:paraId="279C7189" w14:textId="77777777" w:rsidR="007D545F" w:rsidRDefault="007D545F" w:rsidP="007D545F">
      <w:pPr>
        <w:pStyle w:val="06-1"/>
        <w:spacing w:after="180"/>
      </w:pPr>
      <w:r>
        <w:t>○○</w:t>
      </w:r>
      <w:r>
        <w:t>業務においては、次のいずれの基準にも該当する者</w:t>
      </w:r>
    </w:p>
    <w:p w14:paraId="37BC6E76" w14:textId="77777777" w:rsidR="007D545F" w:rsidRDefault="007D545F" w:rsidP="002F2A95">
      <w:pPr>
        <w:pStyle w:val="07-1"/>
        <w:spacing w:after="180"/>
      </w:pPr>
      <w:r>
        <w:t>過去　　年間の人事考課が　　以上である者</w:t>
      </w:r>
    </w:p>
    <w:p w14:paraId="52E6689A" w14:textId="77777777" w:rsidR="007D545F" w:rsidRDefault="007D545F" w:rsidP="007D545F">
      <w:pPr>
        <w:pStyle w:val="07-1"/>
        <w:spacing w:after="180"/>
      </w:pPr>
      <w:r>
        <w:t>当該業務に必要な　　の資格を有している者</w:t>
      </w:r>
    </w:p>
    <w:p w14:paraId="6C47BD93" w14:textId="77777777" w:rsidR="007D545F" w:rsidRDefault="007D545F" w:rsidP="007D545F">
      <w:pPr>
        <w:pStyle w:val="06-1"/>
        <w:spacing w:after="180"/>
      </w:pPr>
      <w:r>
        <w:t>△△</w:t>
      </w:r>
      <w:r>
        <w:t>業務においては、次のいずれの基準にも該当する者</w:t>
      </w:r>
    </w:p>
    <w:p w14:paraId="1740A43F" w14:textId="77777777" w:rsidR="007D545F" w:rsidRDefault="007D545F" w:rsidP="007D545F">
      <w:pPr>
        <w:pStyle w:val="07-1"/>
        <w:spacing w:after="180"/>
      </w:pPr>
      <w:r>
        <w:t>過去　　年間の人事考課が　　以上である者</w:t>
      </w:r>
    </w:p>
    <w:p w14:paraId="25E9B179" w14:textId="77777777" w:rsidR="007D545F" w:rsidRDefault="007D545F" w:rsidP="007D545F">
      <w:pPr>
        <w:pStyle w:val="07-1"/>
        <w:spacing w:after="180"/>
      </w:pPr>
      <w:r>
        <w:t>定年前に当該業務に　　年以上従事した経験及び当該業務を遂行する能力があるとして以下に該当する者</w:t>
      </w:r>
    </w:p>
    <w:p w14:paraId="45793F3B" w14:textId="47ABA643" w:rsidR="006D2F98" w:rsidRDefault="00B342EC" w:rsidP="006D2F98">
      <w:pPr>
        <w:pStyle w:val="08-"/>
        <w:spacing w:after="180"/>
      </w:pPr>
      <w:r>
        <w:rPr>
          <w:rFonts w:hint="eastAsia"/>
        </w:rPr>
        <w:t>〇</w:t>
      </w:r>
    </w:p>
    <w:p w14:paraId="3430821F" w14:textId="00088B92" w:rsidR="00B342EC" w:rsidRPr="00B45CC0" w:rsidRDefault="00B342EC" w:rsidP="006D2F98">
      <w:pPr>
        <w:pStyle w:val="08-"/>
        <w:spacing w:after="180"/>
      </w:pPr>
      <w:r>
        <w:rPr>
          <w:rFonts w:hint="eastAsia"/>
        </w:rPr>
        <w:t>△</w:t>
      </w:r>
    </w:p>
    <w:sectPr w:rsidR="00B342EC" w:rsidRPr="00B45CC0" w:rsidSect="003A14A1">
      <w:footerReference w:type="even" r:id="rId8"/>
      <w:footerReference w:type="default" r:id="rId9"/>
      <w:pgSz w:w="11906" w:h="16838" w:code="9"/>
      <w:pgMar w:top="1985" w:right="1418" w:bottom="1134" w:left="1701" w:header="0" w:footer="369" w:gutter="0"/>
      <w:cols w:space="720"/>
      <w:docGrid w:type="lines" w:linePitch="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DA93" w14:textId="77777777" w:rsidR="009911AB" w:rsidRDefault="009911AB">
      <w:r>
        <w:separator/>
      </w:r>
    </w:p>
  </w:endnote>
  <w:endnote w:type="continuationSeparator" w:id="0">
    <w:p w14:paraId="54A7604F" w14:textId="77777777" w:rsidR="009911AB" w:rsidRDefault="0099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OTF ゴシックMB101 Pro B">
    <w:altName w:val="游ゴシック"/>
    <w:panose1 w:val="00000000000000000000"/>
    <w:charset w:val="80"/>
    <w:family w:val="swiss"/>
    <w:notTrueType/>
    <w:pitch w:val="variable"/>
    <w:sig w:usb0="00000000" w:usb1="68C7FEFF" w:usb2="00000012" w:usb3="00000000" w:csb0="00020005" w:csb1="00000000"/>
  </w:font>
  <w:font w:name="A-OTF ゴシックMB101 Pro DB">
    <w:altName w:val="游ゴシック"/>
    <w:panose1 w:val="00000000000000000000"/>
    <w:charset w:val="80"/>
    <w:family w:val="swiss"/>
    <w:notTrueType/>
    <w:pitch w:val="variable"/>
    <w:sig w:usb0="00000000" w:usb1="68C7FEFF" w:usb2="00000012" w:usb3="00000000" w:csb0="00020005" w:csb1="00000000"/>
  </w:font>
  <w:font w:name="游ゴシック Light">
    <w:panose1 w:val="020B0300000000000000"/>
    <w:charset w:val="80"/>
    <w:family w:val="modern"/>
    <w:pitch w:val="variable"/>
    <w:sig w:usb0="E00002FF" w:usb1="2AC7FDFF" w:usb2="00000016" w:usb3="00000000" w:csb0="0002009F" w:csb1="00000000"/>
  </w:font>
  <w:font w:name="A-OTF ゴシックMB101 Pro L">
    <w:altName w:val="Malgun Gothic Semilight"/>
    <w:panose1 w:val="00000000000000000000"/>
    <w:charset w:val="80"/>
    <w:family w:val="swiss"/>
    <w:notTrueType/>
    <w:pitch w:val="variable"/>
    <w:sig w:usb0="00000000" w:usb1="68C7FEFF" w:usb2="00000012" w:usb3="00000000" w:csb0="00020005" w:csb1="00000000"/>
  </w:font>
  <w:font w:name="A-OTF 新ゴ Pro B">
    <w:altName w:val="ＭＳ ゴシック"/>
    <w:panose1 w:val="00000000000000000000"/>
    <w:charset w:val="80"/>
    <w:family w:val="swiss"/>
    <w:notTrueType/>
    <w:pitch w:val="variable"/>
    <w:sig w:usb0="00000000" w:usb1="68C7FEFF" w:usb2="00000012" w:usb3="00000000" w:csb0="00020005" w:csb1="00000000"/>
  </w:font>
  <w:font w:name="A-OTF ゴシックMB101 Pro M">
    <w:altName w:val="Malgun Gothic Semilight"/>
    <w:panose1 w:val="00000000000000000000"/>
    <w:charset w:val="80"/>
    <w:family w:val="swiss"/>
    <w:notTrueType/>
    <w:pitch w:val="variable"/>
    <w:sig w:usb0="00000000" w:usb1="68C7FEFF" w:usb2="00000012" w:usb3="00000000" w:csb0="00020005" w:csb1="00000000"/>
  </w:font>
  <w:font w:name="A-OTF ゴシックMB101 Pr6 R">
    <w:altName w:val="ＭＳ ゴシック"/>
    <w:panose1 w:val="00000000000000000000"/>
    <w:charset w:val="80"/>
    <w:family w:val="swiss"/>
    <w:notTrueType/>
    <w:pitch w:val="variable"/>
    <w:sig w:usb0="00000000" w:usb1="2AC71C11" w:usb2="00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2EBB" w14:textId="77777777" w:rsidR="00844FB7" w:rsidRDefault="00844FB7">
    <w:pPr>
      <w:spacing w:line="200" w:lineRule="exact"/>
    </w:pPr>
    <w:r>
      <w:rPr>
        <w:noProof/>
      </w:rPr>
      <mc:AlternateContent>
        <mc:Choice Requires="wps">
          <w:drawing>
            <wp:anchor distT="0" distB="0" distL="114300" distR="114300" simplePos="0" relativeHeight="251660288" behindDoc="1" locked="0" layoutInCell="1" allowOverlap="1" wp14:anchorId="34316154" wp14:editId="656FA735">
              <wp:simplePos x="0" y="0"/>
              <wp:positionH relativeFrom="page">
                <wp:posOffset>406400</wp:posOffset>
              </wp:positionH>
              <wp:positionV relativeFrom="page">
                <wp:posOffset>7193280</wp:posOffset>
              </wp:positionV>
              <wp:extent cx="231140" cy="133350"/>
              <wp:effectExtent l="0" t="1905" r="635" b="0"/>
              <wp:wrapNone/>
              <wp:docPr id="9"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E4318" w14:textId="77777777" w:rsidR="00844FB7" w:rsidRDefault="00844FB7">
                          <w:pPr>
                            <w:spacing w:line="193" w:lineRule="exact"/>
                            <w:ind w:left="40" w:right="-20"/>
                            <w:rPr>
                              <w:rFonts w:ascii="Arial" w:eastAsia="Arial" w:hAnsi="Arial" w:cs="Arial"/>
                              <w:sz w:val="17"/>
                              <w:szCs w:val="17"/>
                            </w:rPr>
                          </w:pPr>
                          <w:r>
                            <w:fldChar w:fldCharType="begin"/>
                          </w:r>
                          <w:r>
                            <w:rPr>
                              <w:rFonts w:ascii="Arial" w:eastAsia="Arial" w:hAnsi="Arial" w:cs="Arial"/>
                              <w:sz w:val="17"/>
                              <w:szCs w:val="17"/>
                            </w:rPr>
                            <w:instrText xml:space="preserve"> PAGE </w:instrText>
                          </w:r>
                          <w:r>
                            <w:fldChar w:fldCharType="separate"/>
                          </w:r>
                          <w:r>
                            <w:t>548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16154" id="_x0000_t202" coordsize="21600,21600" o:spt="202" path="m,l,21600r21600,l21600,xe">
              <v:stroke joinstyle="miter"/>
              <v:path gradientshapeok="t" o:connecttype="rect"/>
            </v:shapetype>
            <v:shape id="テキスト ボックス 9" o:spid="_x0000_s1026" type="#_x0000_t202" style="position:absolute;left:0;text-align:left;margin-left:32pt;margin-top:566.4pt;width:18.2pt;height:1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" filled="f" stroked="f">
              <v:textbox inset="0,0,0,0">
                <w:txbxContent>
                  <w:p w14:paraId="0CAE4318" w14:textId="77777777" w:rsidR="00844FB7" w:rsidRDefault="00844FB7">
                    <w:pPr>
                      <w:spacing w:line="193" w:lineRule="exact"/>
                      <w:ind w:left="40" w:right="-20"/>
                      <w:rPr>
                        <w:rFonts w:ascii="Arial" w:eastAsia="Arial" w:hAnsi="Arial" w:cs="Arial"/>
                        <w:sz w:val="17"/>
                        <w:szCs w:val="17"/>
                      </w:rPr>
                    </w:pPr>
                    <w:r>
                      <w:fldChar w:fldCharType="begin"/>
                    </w:r>
                    <w:r>
                      <w:rPr>
                        <w:rFonts w:ascii="Arial" w:eastAsia="Arial" w:hAnsi="Arial" w:cs="Arial"/>
                        <w:sz w:val="17"/>
                        <w:szCs w:val="17"/>
                      </w:rPr>
                      <w:instrText xml:space="preserve"> PAGE </w:instrText>
                    </w:r>
                    <w:r>
                      <w:fldChar w:fldCharType="separate"/>
                    </w:r>
                    <w:r>
                      <w:t>548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E936" w14:textId="77777777" w:rsidR="00844FB7" w:rsidRDefault="00844FB7">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AB39" w14:textId="77777777" w:rsidR="009911AB" w:rsidRDefault="009911AB">
      <w:r>
        <w:separator/>
      </w:r>
    </w:p>
  </w:footnote>
  <w:footnote w:type="continuationSeparator" w:id="0">
    <w:p w14:paraId="62B96CBA" w14:textId="77777777" w:rsidR="009911AB" w:rsidRDefault="00991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64E"/>
    <w:multiLevelType w:val="multilevel"/>
    <w:tmpl w:val="0F2C4864"/>
    <w:lvl w:ilvl="0">
      <w:start w:val="1"/>
      <w:numFmt w:val="none"/>
      <w:lvlText w:val="%1"/>
      <w:lvlJc w:val="left"/>
      <w:pPr>
        <w:ind w:left="220" w:hanging="425"/>
      </w:pPr>
    </w:lvl>
    <w:lvl w:ilvl="1">
      <w:start w:val="1"/>
      <w:numFmt w:val="decimalFullWidth"/>
      <w:lvlRestart w:val="0"/>
      <w:suff w:val="space"/>
      <w:lvlText w:val="第%2条%1"/>
      <w:lvlJc w:val="left"/>
      <w:pPr>
        <w:ind w:left="0" w:firstLine="57"/>
      </w:pPr>
      <w:rPr>
        <w:rFonts w:ascii="ＭＳ 明朝" w:eastAsia="ＭＳ 明朝" w:hAnsi="Times New Roman" w:hint="eastAsia"/>
        <w:sz w:val="24"/>
        <w:szCs w:val="21"/>
      </w:rPr>
    </w:lvl>
    <w:lvl w:ilvl="2">
      <w:start w:val="1"/>
      <w:numFmt w:val="decimal"/>
      <w:lvlText w:val="%3."/>
      <w:lvlJc w:val="left"/>
      <w:pPr>
        <w:tabs>
          <w:tab w:val="num" w:pos="879"/>
        </w:tabs>
        <w:ind w:left="666" w:hanging="440"/>
      </w:pPr>
      <w:rPr>
        <w:rFonts w:ascii="ＭＳ 明朝" w:eastAsia="ＭＳ 明朝" w:hAnsi="ＭＳ 明朝" w:hint="eastAsia"/>
        <w:strike w:val="0"/>
        <w:dstrike w:val="0"/>
        <w:color w:val="auto"/>
        <w:u w:val="none"/>
        <w:effect w:val="none"/>
      </w:rPr>
    </w:lvl>
    <w:lvl w:ilvl="3">
      <w:start w:val="1"/>
      <w:numFmt w:val="decimalEnclosedCircle"/>
      <w:lvlText w:val="%4"/>
      <w:lvlJc w:val="left"/>
      <w:pPr>
        <w:tabs>
          <w:tab w:val="num" w:pos="1588"/>
        </w:tabs>
        <w:ind w:left="1338" w:hanging="267"/>
      </w:pPr>
      <w:rPr>
        <w:rFonts w:ascii="Times New Roman" w:eastAsia="ＭＳ 明朝" w:hAnsi="Times New Roman" w:hint="eastAsia"/>
        <w:color w:val="auto"/>
        <w:sz w:val="21"/>
        <w:szCs w:val="22"/>
        <w:lang w:val="en-US"/>
      </w:rPr>
    </w:lvl>
    <w:lvl w:ilvl="4">
      <w:start w:val="1"/>
      <w:numFmt w:val="decimal"/>
      <w:lvlText w:val="(%5)"/>
      <w:lvlJc w:val="left"/>
      <w:pPr>
        <w:ind w:left="2495" w:hanging="369"/>
      </w:pPr>
      <w:rPr>
        <w:color w:val="auto"/>
      </w:rPr>
    </w:lvl>
    <w:lvl w:ilvl="5">
      <w:start w:val="1"/>
      <w:numFmt w:val="none"/>
      <w:suff w:val="space"/>
      <w:lvlText w:val="%1……"/>
      <w:lvlJc w:val="left"/>
      <w:pPr>
        <w:ind w:left="2361" w:hanging="517"/>
      </w:pPr>
    </w:lvl>
    <w:lvl w:ilvl="6">
      <w:start w:val="1"/>
      <w:numFmt w:val="decimal"/>
      <w:lvlText w:val="%1.%2.%3.%4.%5.%6.%7"/>
      <w:lvlJc w:val="left"/>
      <w:pPr>
        <w:ind w:left="3622" w:hanging="1276"/>
      </w:pPr>
    </w:lvl>
    <w:lvl w:ilvl="7">
      <w:start w:val="1"/>
      <w:numFmt w:val="decimal"/>
      <w:lvlText w:val="%1.%2.%3.%4.%5.%6.%7.%8"/>
      <w:lvlJc w:val="left"/>
      <w:pPr>
        <w:ind w:left="4189" w:hanging="1418"/>
      </w:pPr>
    </w:lvl>
    <w:lvl w:ilvl="8">
      <w:start w:val="1"/>
      <w:numFmt w:val="decimal"/>
      <w:lvlText w:val="%1.%2.%3.%4.%5.%6.%7.%8.%9"/>
      <w:lvlJc w:val="left"/>
      <w:pPr>
        <w:ind w:left="4897" w:hanging="1700"/>
      </w:pPr>
    </w:lvl>
  </w:abstractNum>
  <w:abstractNum w:abstractNumId="1" w15:restartNumberingAfterBreak="0">
    <w:nsid w:val="0374396B"/>
    <w:multiLevelType w:val="multilevel"/>
    <w:tmpl w:val="8968D224"/>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japaneseCounting"/>
      <w:pStyle w:val="2"/>
      <w:lvlText w:val="第%2節"/>
      <w:lvlJc w:val="left"/>
      <w:pPr>
        <w:ind w:left="1251" w:hanging="426"/>
      </w:pPr>
      <w:rPr>
        <w:rFonts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2" w15:restartNumberingAfterBreak="0">
    <w:nsid w:val="09DE2951"/>
    <w:multiLevelType w:val="multilevel"/>
    <w:tmpl w:val="DAE40664"/>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3" w15:restartNumberingAfterBreak="0">
    <w:nsid w:val="0A563806"/>
    <w:multiLevelType w:val="multilevel"/>
    <w:tmpl w:val="C310D73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Text w:val="第%2条"/>
      <w:lvlJc w:val="left"/>
      <w:pPr>
        <w:tabs>
          <w:tab w:val="num" w:pos="624"/>
        </w:tabs>
        <w:ind w:left="0" w:firstLine="0"/>
      </w:pPr>
      <w:rPr>
        <w:rFonts w:ascii="A-OTF ゴシックMB101 Pro DB" w:eastAsia="A-OTF ゴシックMB101 Pro DB" w:hAnsi="A-OTF ゴシックMB101 Pro DB"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4" w15:restartNumberingAfterBreak="0">
    <w:nsid w:val="0CED0D2D"/>
    <w:multiLevelType w:val="multilevel"/>
    <w:tmpl w:val="5276D7BC"/>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5" w15:restartNumberingAfterBreak="0">
    <w:nsid w:val="21817F30"/>
    <w:multiLevelType w:val="multilevel"/>
    <w:tmpl w:val="C310D73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Text w:val="第%2条"/>
      <w:lvlJc w:val="left"/>
      <w:pPr>
        <w:tabs>
          <w:tab w:val="num" w:pos="624"/>
        </w:tabs>
        <w:ind w:left="0" w:firstLine="0"/>
      </w:pPr>
      <w:rPr>
        <w:rFonts w:ascii="A-OTF ゴシックMB101 Pro DB" w:eastAsia="A-OTF ゴシックMB101 Pro DB" w:hAnsi="A-OTF ゴシックMB101 Pro DB"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6" w15:restartNumberingAfterBreak="0">
    <w:nsid w:val="27604426"/>
    <w:multiLevelType w:val="multilevel"/>
    <w:tmpl w:val="98ACA30A"/>
    <w:lvl w:ilvl="0">
      <w:start w:val="1"/>
      <w:numFmt w:val="decimalFullWidth"/>
      <w:lvlText w:val="第%1章"/>
      <w:lvlJc w:val="left"/>
      <w:pPr>
        <w:tabs>
          <w:tab w:val="num" w:pos="1801"/>
        </w:tabs>
        <w:ind w:left="1265" w:hanging="425"/>
      </w:pPr>
      <w:rPr>
        <w:rFonts w:ascii="A-OTF ゴシックMB101 Pro B" w:eastAsia="A-OTF ゴシックMB101 Pro B" w:hAnsi="A-OTF ゴシックMB101 Pro B" w:hint="eastAsia"/>
        <w:b/>
        <w:i w:val="0"/>
        <w:sz w:val="22"/>
      </w:rPr>
    </w:lvl>
    <w:lvl w:ilvl="1">
      <w:start w:val="1"/>
      <w:numFmt w:val="decimalFullWidth"/>
      <w:lvlRestart w:val="0"/>
      <w:lvlText w:val="第%2条"/>
      <w:lvlJc w:val="left"/>
      <w:pPr>
        <w:tabs>
          <w:tab w:val="num" w:pos="1064"/>
        </w:tabs>
        <w:ind w:left="440" w:firstLine="0"/>
      </w:pPr>
      <w:rPr>
        <w:rFonts w:ascii="A-OTF ゴシックMB101 Pro DB" w:eastAsia="A-OTF ゴシックMB101 Pro DB" w:hAnsi="A-OTF ゴシックMB101 Pro DB" w:hint="eastAsia"/>
      </w:rPr>
    </w:lvl>
    <w:lvl w:ilvl="2">
      <w:start w:val="1"/>
      <w:numFmt w:val="japaneseCounting"/>
      <w:lvlText w:val="第%3項"/>
      <w:lvlJc w:val="left"/>
      <w:pPr>
        <w:ind w:left="2116" w:hanging="425"/>
      </w:pPr>
      <w:rPr>
        <w:rFonts w:hint="eastAsia"/>
      </w:rPr>
    </w:lvl>
    <w:lvl w:ilvl="3">
      <w:start w:val="1"/>
      <w:numFmt w:val="none"/>
      <w:suff w:val="nothing"/>
      <w:lvlText w:val=""/>
      <w:lvlJc w:val="left"/>
      <w:pPr>
        <w:ind w:left="2541" w:hanging="425"/>
      </w:pPr>
      <w:rPr>
        <w:rFonts w:hint="eastAsia"/>
      </w:rPr>
    </w:lvl>
    <w:lvl w:ilvl="4">
      <w:start w:val="1"/>
      <w:numFmt w:val="none"/>
      <w:suff w:val="nothing"/>
      <w:lvlText w:val=""/>
      <w:lvlJc w:val="left"/>
      <w:pPr>
        <w:ind w:left="2966" w:hanging="425"/>
      </w:pPr>
      <w:rPr>
        <w:rFonts w:hint="eastAsia"/>
      </w:rPr>
    </w:lvl>
    <w:lvl w:ilvl="5">
      <w:start w:val="1"/>
      <w:numFmt w:val="none"/>
      <w:suff w:val="nothing"/>
      <w:lvlText w:val=""/>
      <w:lvlJc w:val="left"/>
      <w:pPr>
        <w:ind w:left="3391" w:hanging="425"/>
      </w:pPr>
      <w:rPr>
        <w:rFonts w:hint="eastAsia"/>
      </w:rPr>
    </w:lvl>
    <w:lvl w:ilvl="6">
      <w:start w:val="1"/>
      <w:numFmt w:val="none"/>
      <w:suff w:val="nothing"/>
      <w:lvlText w:val=""/>
      <w:lvlJc w:val="left"/>
      <w:pPr>
        <w:ind w:left="3816" w:hanging="425"/>
      </w:pPr>
      <w:rPr>
        <w:rFonts w:hint="eastAsia"/>
      </w:rPr>
    </w:lvl>
    <w:lvl w:ilvl="7">
      <w:start w:val="1"/>
      <w:numFmt w:val="none"/>
      <w:suff w:val="nothing"/>
      <w:lvlText w:val=""/>
      <w:lvlJc w:val="left"/>
      <w:pPr>
        <w:ind w:left="4242" w:hanging="426"/>
      </w:pPr>
      <w:rPr>
        <w:rFonts w:hint="eastAsia"/>
      </w:rPr>
    </w:lvl>
    <w:lvl w:ilvl="8">
      <w:start w:val="1"/>
      <w:numFmt w:val="none"/>
      <w:suff w:val="nothing"/>
      <w:lvlText w:val=""/>
      <w:lvlJc w:val="left"/>
      <w:pPr>
        <w:ind w:left="4667" w:hanging="425"/>
      </w:pPr>
      <w:rPr>
        <w:rFonts w:hint="eastAsia"/>
      </w:rPr>
    </w:lvl>
  </w:abstractNum>
  <w:abstractNum w:abstractNumId="7" w15:restartNumberingAfterBreak="0">
    <w:nsid w:val="373248B7"/>
    <w:multiLevelType w:val="multilevel"/>
    <w:tmpl w:val="18D27B2E"/>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Restart w:val="0"/>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2"/>
      <w:numFmt w:val="decimal"/>
      <w:lvlRestart w:val="3"/>
      <w:lvlText w:val="%5"/>
      <w:lvlJc w:val="left"/>
      <w:pPr>
        <w:tabs>
          <w:tab w:val="num" w:pos="284"/>
        </w:tabs>
        <w:ind w:left="199" w:hanging="99"/>
      </w:pPr>
      <w:rPr>
        <w:rFonts w:ascii="ＭＳ 明朝" w:eastAsia="ＭＳ 明朝" w:hint="eastAsia"/>
      </w:rPr>
    </w:lvl>
    <w:lvl w:ilvl="5">
      <w:start w:val="1"/>
      <w:numFmt w:val="decimal"/>
      <w:lvlText w:val="(%6)"/>
      <w:lvlJc w:val="center"/>
      <w:pPr>
        <w:tabs>
          <w:tab w:val="num" w:pos="1100"/>
        </w:tabs>
        <w:ind w:left="1100" w:hanging="300"/>
      </w:pPr>
      <w:rPr>
        <w:rFonts w:ascii="ＭＳ 明朝" w:eastAsia="ＭＳ 明朝"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8" w15:restartNumberingAfterBreak="0">
    <w:nsid w:val="3FFB4F9C"/>
    <w:multiLevelType w:val="multilevel"/>
    <w:tmpl w:val="A80E8C1A"/>
    <w:styleLink w:val="a"/>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1"/>
      <w:numFmt w:val="decimal"/>
      <w:lvlRestart w:val="0"/>
      <w:lvlText w:val="第%2条"/>
      <w:lvlJc w:val="left"/>
      <w:pPr>
        <w:tabs>
          <w:tab w:val="num" w:pos="908"/>
        </w:tabs>
        <w:ind w:left="284" w:firstLine="0"/>
      </w:pPr>
      <w:rPr>
        <w:rFonts w:ascii="ＭＳ 明朝" w:eastAsia="ＭＳ 明朝"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ascii="ＭＳ 明朝" w:eastAsia="ＭＳ 明朝" w:hint="eastAsia"/>
        <w:color w:val="auto"/>
        <w:sz w:val="20"/>
        <w:lang w:val="en-US"/>
      </w:rPr>
    </w:lvl>
    <w:lvl w:ilvl="4">
      <w:start w:val="1"/>
      <w:numFmt w:val="decimal"/>
      <w:lvlText w:val="%5."/>
      <w:lvlJc w:val="left"/>
      <w:pPr>
        <w:ind w:left="2212" w:hanging="510"/>
      </w:pPr>
      <w:rPr>
        <w:rFonts w:ascii="ＭＳ 明朝" w:eastAsia="ＭＳ 明朝" w:hint="eastAsia"/>
      </w:rPr>
    </w:lvl>
    <w:lvl w:ilvl="5">
      <w:start w:val="1"/>
      <w:numFmt w:val="none"/>
      <w:lvlText w:val="……"/>
      <w:lvlJc w:val="left"/>
      <w:pPr>
        <w:tabs>
          <w:tab w:val="num" w:pos="2211"/>
        </w:tabs>
        <w:ind w:left="2211" w:hanging="51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9" w15:restartNumberingAfterBreak="0">
    <w:nsid w:val="41FF0B68"/>
    <w:multiLevelType w:val="multilevel"/>
    <w:tmpl w:val="6688D86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Restart w:val="0"/>
      <w:lvlText w:val="第%2条"/>
      <w:lvlJc w:val="left"/>
      <w:pPr>
        <w:tabs>
          <w:tab w:val="num" w:pos="624"/>
        </w:tabs>
        <w:ind w:left="0" w:firstLine="0"/>
      </w:pPr>
    </w:lvl>
    <w:lvl w:ilvl="2">
      <w:start w:val="1"/>
      <w:numFmt w:val="japaneseCounting"/>
      <w:pStyle w:val="3"/>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0" w15:restartNumberingAfterBreak="0">
    <w:nsid w:val="61C76798"/>
    <w:multiLevelType w:val="multilevel"/>
    <w:tmpl w:val="52E6B6B2"/>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
      <w:lvlRestart w:val="0"/>
      <w:lvlText w:val="第%2条"/>
      <w:lvlJc w:val="left"/>
      <w:pPr>
        <w:tabs>
          <w:tab w:val="num" w:pos="908"/>
        </w:tabs>
        <w:ind w:left="284" w:firstLine="0"/>
      </w:pPr>
      <w:rPr>
        <w:rFonts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hint="eastAsia"/>
        <w:color w:val="auto"/>
        <w:sz w:val="20"/>
        <w:lang w:val="en-US"/>
      </w:rPr>
    </w:lvl>
    <w:lvl w:ilvl="4">
      <w:start w:val="1"/>
      <w:numFmt w:val="decimal"/>
      <w:lvlText w:val="%5."/>
      <w:lvlJc w:val="left"/>
      <w:pPr>
        <w:ind w:left="2211" w:hanging="510"/>
      </w:pPr>
      <w:rPr>
        <w:rFonts w:hint="eastAsia"/>
      </w:rPr>
    </w:lvl>
    <w:lvl w:ilvl="5">
      <w:start w:val="1"/>
      <w:numFmt w:val="none"/>
      <w:lvlText w:val="……"/>
      <w:lvlJc w:val="left"/>
      <w:pPr>
        <w:tabs>
          <w:tab w:val="num" w:pos="2211"/>
        </w:tabs>
        <w:ind w:left="2211" w:hanging="51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1" w15:restartNumberingAfterBreak="0">
    <w:nsid w:val="63D24543"/>
    <w:multiLevelType w:val="multilevel"/>
    <w:tmpl w:val="8480B6C2"/>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1"/>
      <w:numFmt w:val="decimal"/>
      <w:lvlRestart w:val="0"/>
      <w:lvlText w:val="第%2条"/>
      <w:lvlJc w:val="left"/>
      <w:pPr>
        <w:tabs>
          <w:tab w:val="num" w:pos="908"/>
        </w:tabs>
        <w:ind w:left="284" w:firstLine="0"/>
      </w:pPr>
      <w:rPr>
        <w:rFonts w:ascii="ＭＳ 明朝" w:eastAsia="ＭＳ 明朝"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ascii="ＭＳ 明朝" w:eastAsia="ＭＳ 明朝" w:hint="eastAsia"/>
        <w:color w:val="auto"/>
        <w:sz w:val="20"/>
        <w:lang w:val="en-US"/>
      </w:rPr>
    </w:lvl>
    <w:lvl w:ilvl="4">
      <w:start w:val="1"/>
      <w:numFmt w:val="decimal"/>
      <w:lvlText w:val="%5."/>
      <w:lvlJc w:val="left"/>
      <w:pPr>
        <w:ind w:left="2212" w:hanging="510"/>
      </w:pPr>
      <w:rPr>
        <w:rFonts w:ascii="ＭＳ 明朝" w:eastAsia="ＭＳ 明朝" w:hint="eastAsia"/>
      </w:rPr>
    </w:lvl>
    <w:lvl w:ilvl="5">
      <w:start w:val="1"/>
      <w:numFmt w:val="none"/>
      <w:lvlText w:val="……"/>
      <w:lvlJc w:val="left"/>
      <w:pPr>
        <w:tabs>
          <w:tab w:val="num" w:pos="2211"/>
        </w:tabs>
        <w:ind w:left="2211" w:hanging="510"/>
      </w:pPr>
      <w:rPr>
        <w:rFonts w:hint="eastAsia"/>
      </w:rPr>
    </w:lvl>
    <w:lvl w:ilvl="6">
      <w:start w:val="1"/>
      <w:numFmt w:val="none"/>
      <w:pStyle w:val="7"/>
      <w:suff w:val="nothing"/>
      <w:lvlText w:val=""/>
      <w:lvlJc w:val="left"/>
      <w:pPr>
        <w:ind w:left="3376" w:hanging="425"/>
      </w:pPr>
      <w:rPr>
        <w:rFonts w:hint="eastAsia"/>
      </w:rPr>
    </w:lvl>
    <w:lvl w:ilvl="7">
      <w:start w:val="1"/>
      <w:numFmt w:val="none"/>
      <w:pStyle w:val="8"/>
      <w:suff w:val="nothing"/>
      <w:lvlText w:val=""/>
      <w:lvlJc w:val="left"/>
      <w:pPr>
        <w:ind w:left="3802" w:hanging="426"/>
      </w:pPr>
      <w:rPr>
        <w:rFonts w:hint="eastAsia"/>
      </w:rPr>
    </w:lvl>
    <w:lvl w:ilvl="8">
      <w:start w:val="1"/>
      <w:numFmt w:val="none"/>
      <w:pStyle w:val="9"/>
      <w:suff w:val="nothing"/>
      <w:lvlText w:val=""/>
      <w:lvlJc w:val="left"/>
      <w:pPr>
        <w:ind w:left="4227" w:hanging="425"/>
      </w:pPr>
      <w:rPr>
        <w:rFonts w:hint="eastAsia"/>
      </w:rPr>
    </w:lvl>
  </w:abstractNum>
  <w:abstractNum w:abstractNumId="12" w15:restartNumberingAfterBreak="0">
    <w:nsid w:val="672E14C3"/>
    <w:multiLevelType w:val="multilevel"/>
    <w:tmpl w:val="2BA6D112"/>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4"/>
      <w:numFmt w:val="decimal"/>
      <w:lvlRestart w:val="0"/>
      <w:lvlText w:val="第%2条"/>
      <w:lvlJc w:val="left"/>
      <w:pPr>
        <w:tabs>
          <w:tab w:val="num" w:pos="800"/>
        </w:tabs>
        <w:ind w:left="200" w:hanging="200"/>
      </w:pPr>
      <w:rPr>
        <w:rFonts w:ascii="ＭＳ 明朝" w:eastAsia="ＭＳ 明朝" w:hint="eastAsia"/>
        <w:lang w:val="en-US"/>
      </w:rPr>
    </w:lvl>
    <w:lvl w:ilvl="2">
      <w:start w:val="2"/>
      <w:numFmt w:val="decimal"/>
      <w:lvlText w:val="%3"/>
      <w:lvlJc w:val="left"/>
      <w:pPr>
        <w:tabs>
          <w:tab w:val="num" w:pos="284"/>
        </w:tabs>
        <w:ind w:left="200" w:hanging="200"/>
      </w:pPr>
      <w:rPr>
        <w:rFonts w:ascii="ＭＳ 明朝" w:eastAsia="ＭＳ 明朝" w:hAnsi="A-OTF ゴシックMB101 Pro DB" w:hint="eastAsia"/>
        <w:sz w:val="20"/>
      </w:rPr>
    </w:lvl>
    <w:lvl w:ilvl="3">
      <w:start w:val="1"/>
      <w:numFmt w:val="decimal"/>
      <w:lvlText w:val="(%4)"/>
      <w:lvlJc w:val="left"/>
      <w:pPr>
        <w:ind w:left="1100" w:hanging="300"/>
      </w:pPr>
      <w:rPr>
        <w:rFonts w:ascii="ＭＳ 明朝" w:eastAsia="ＭＳ 明朝" w:hint="eastAsia"/>
        <w:color w:val="auto"/>
        <w:sz w:val="20"/>
        <w:lang w:val="en-US"/>
      </w:rPr>
    </w:lvl>
    <w:lvl w:ilvl="4">
      <w:start w:val="1"/>
      <w:numFmt w:val="decimal"/>
      <w:lvlText w:val="%5."/>
      <w:lvlJc w:val="left"/>
      <w:pPr>
        <w:tabs>
          <w:tab w:val="num" w:pos="1900"/>
        </w:tabs>
        <w:ind w:left="1900" w:hanging="300"/>
      </w:pPr>
      <w:rPr>
        <w:rFonts w:ascii="ＭＳ 明朝" w:eastAsia="ＭＳ 明朝" w:hint="eastAsia"/>
      </w:rPr>
    </w:lvl>
    <w:lvl w:ilvl="5">
      <w:start w:val="1"/>
      <w:numFmt w:val="none"/>
      <w:lvlText w:val="……"/>
      <w:lvlJc w:val="left"/>
      <w:pPr>
        <w:tabs>
          <w:tab w:val="num" w:pos="2100"/>
        </w:tabs>
        <w:ind w:left="2100" w:hanging="50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3" w15:restartNumberingAfterBreak="0">
    <w:nsid w:val="6749177B"/>
    <w:multiLevelType w:val="multilevel"/>
    <w:tmpl w:val="DE82DDBA"/>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pStyle w:val="02-"/>
      <w:lvlText w:val="第%2章"/>
      <w:lvlJc w:val="left"/>
      <w:pPr>
        <w:tabs>
          <w:tab w:val="num" w:pos="1361"/>
        </w:tabs>
        <w:ind w:left="822" w:hanging="419"/>
      </w:pPr>
      <w:rPr>
        <w:rFonts w:ascii="ＭＳ 明朝" w:eastAsia="ＭＳ 明朝" w:hint="eastAsia"/>
        <w:b/>
        <w:i w:val="0"/>
        <w:sz w:val="32"/>
      </w:rPr>
    </w:lvl>
    <w:lvl w:ilvl="2">
      <w:start w:val="2"/>
      <w:numFmt w:val="none"/>
      <w:lvlRestart w:val="0"/>
      <w:pStyle w:val="03-"/>
      <w:lvlText w:val="%3"/>
      <w:lvlJc w:val="left"/>
      <w:pPr>
        <w:ind w:left="0" w:firstLine="0"/>
      </w:pPr>
      <w:rPr>
        <w:rFonts w:ascii="ＭＳ 明朝" w:eastAsia="ＭＳ 明朝" w:hAnsi="A-OTF ゴシックMB101 Pro DB" w:hint="eastAsia"/>
        <w:sz w:val="20"/>
      </w:rPr>
    </w:lvl>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1"/>
      </w:rPr>
    </w:lvl>
    <w:lvl w:ilvl="4">
      <w:start w:val="2"/>
      <w:numFmt w:val="decimal"/>
      <w:lvlRestart w:val="3"/>
      <w:pStyle w:val="05-"/>
      <w:lvlText w:val="%5"/>
      <w:lvlJc w:val="center"/>
      <w:pPr>
        <w:tabs>
          <w:tab w:val="num" w:pos="618"/>
        </w:tabs>
        <w:ind w:left="199" w:firstLine="90"/>
      </w:pPr>
      <w:rPr>
        <w:rFonts w:ascii="ＭＳ 明朝" w:eastAsia="ＭＳ 明朝" w:hint="eastAsia"/>
      </w:rPr>
    </w:lvl>
    <w:lvl w:ilvl="5">
      <w:start w:val="1"/>
      <w:numFmt w:val="decimal"/>
      <w:pStyle w:val="06-1"/>
      <w:lvlText w:val="(%6)"/>
      <w:lvlJc w:val="center"/>
      <w:pPr>
        <w:tabs>
          <w:tab w:val="num" w:pos="1043"/>
        </w:tabs>
        <w:ind w:left="1043" w:hanging="306"/>
      </w:pPr>
      <w:rPr>
        <w:rFonts w:ascii="ＭＳ 明朝" w:eastAsia="ＭＳ 明朝" w:hint="eastAsia"/>
      </w:rPr>
    </w:lvl>
    <w:lvl w:ilvl="6">
      <w:start w:val="1"/>
      <w:numFmt w:val="decimal"/>
      <w:pStyle w:val="07-1"/>
      <w:lvlText w:val="%7."/>
      <w:lvlJc w:val="left"/>
      <w:pPr>
        <w:ind w:left="1673" w:hanging="539"/>
      </w:pPr>
      <w:rPr>
        <w:rFonts w:ascii="ＭＳ 明朝" w:eastAsia="ＭＳ 明朝" w:hAnsi="ＭＳ 明朝" w:hint="eastAsia"/>
      </w:rPr>
    </w:lvl>
    <w:lvl w:ilvl="7">
      <w:start w:val="1"/>
      <w:numFmt w:val="none"/>
      <w:lvlRestart w:val="6"/>
      <w:pStyle w:val="07-"/>
      <w:lvlText w:val="……"/>
      <w:lvlJc w:val="left"/>
      <w:pPr>
        <w:tabs>
          <w:tab w:val="num" w:pos="1673"/>
        </w:tabs>
        <w:ind w:left="1673" w:hanging="539"/>
      </w:pPr>
      <w:rPr>
        <w:rFonts w:hint="eastAsia"/>
        <w:lang w:val="en-US"/>
      </w:rPr>
    </w:lvl>
    <w:lvl w:ilvl="8">
      <w:start w:val="1"/>
      <w:numFmt w:val="aiueoFullWidth"/>
      <w:pStyle w:val="08-"/>
      <w:lvlText w:val="(%9)"/>
      <w:lvlJc w:val="left"/>
      <w:pPr>
        <w:tabs>
          <w:tab w:val="num" w:pos="2092"/>
        </w:tabs>
        <w:ind w:left="2092" w:hanging="533"/>
      </w:pPr>
      <w:rPr>
        <w:rFonts w:ascii="ＭＳ 明朝" w:eastAsia="ＭＳ 明朝" w:hint="eastAsia"/>
        <w:b w:val="0"/>
        <w:i w:val="0"/>
        <w:sz w:val="21"/>
      </w:rPr>
    </w:lvl>
  </w:abstractNum>
  <w:abstractNum w:abstractNumId="14" w15:restartNumberingAfterBreak="0">
    <w:nsid w:val="68083CDC"/>
    <w:multiLevelType w:val="multilevel"/>
    <w:tmpl w:val="660C70AC"/>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lang w:val="en-US"/>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15" w15:restartNumberingAfterBreak="0">
    <w:nsid w:val="6F125525"/>
    <w:multiLevelType w:val="hybridMultilevel"/>
    <w:tmpl w:val="67E657B6"/>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6" w15:restartNumberingAfterBreak="0">
    <w:nsid w:val="7FE132D1"/>
    <w:multiLevelType w:val="hybridMultilevel"/>
    <w:tmpl w:val="021C3A10"/>
    <w:lvl w:ilvl="0" w:tplc="EC02C01C">
      <w:start w:val="1"/>
      <w:numFmt w:val="decimal"/>
      <w:pStyle w:val="20"/>
      <w:lvlText w:val="第%1条"/>
      <w:lvlJc w:val="center"/>
      <w:pPr>
        <w:ind w:left="1090" w:hanging="440"/>
      </w:pPr>
      <w:rPr>
        <w:rFonts w:ascii="ＭＳ 明朝" w:eastAsia="ＭＳ 明朝" w:hint="eastAsia"/>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num w:numId="1" w16cid:durableId="1745371727">
    <w:abstractNumId w:val="1"/>
  </w:num>
  <w:num w:numId="2" w16cid:durableId="780681591">
    <w:abstractNumId w:val="6"/>
  </w:num>
  <w:num w:numId="3" w16cid:durableId="580992370">
    <w:abstractNumId w:val="5"/>
  </w:num>
  <w:num w:numId="4" w16cid:durableId="694966877">
    <w:abstractNumId w:val="3"/>
  </w:num>
  <w:num w:numId="5" w16cid:durableId="1523469882">
    <w:abstractNumId w:val="9"/>
  </w:num>
  <w:num w:numId="6" w16cid:durableId="939218378">
    <w:abstractNumId w:val="11"/>
  </w:num>
  <w:num w:numId="7" w16cid:durableId="1596595720">
    <w:abstractNumId w:val="11"/>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FullWidth"/>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A-OTF ゴシックMB101 Pro DB" w:eastAsia="A-OTF ゴシックMB101 Pro DB" w:hAnsi="A-OTF ゴシックMB101 Pro DB" w:hint="eastAsia"/>
          <w:sz w:val="20"/>
        </w:rPr>
      </w:lvl>
    </w:lvlOverride>
    <w:lvlOverride w:ilvl="3">
      <w:lvl w:ilvl="3">
        <w:start w:val="1"/>
        <w:numFmt w:val="decimalEnclosedCircle"/>
        <w:suff w:val="space"/>
        <w:lvlText w:val="%4"/>
        <w:lvlJc w:val="left"/>
        <w:pPr>
          <w:ind w:left="1106" w:hanging="312"/>
        </w:pPr>
        <w:rPr>
          <w:rFonts w:ascii="ＭＳ 明朝" w:eastAsia="ＭＳ 明朝" w:hint="eastAsia"/>
          <w:sz w:val="21"/>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8" w16cid:durableId="106781831">
    <w:abstractNumId w:val="11"/>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FullWidth"/>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A-OTF ゴシックMB101 Pro DB" w:eastAsia="A-OTF ゴシックMB101 Pro DB" w:hAnsi="A-OTF ゴシックMB101 Pro DB" w:hint="eastAsia"/>
          <w:sz w:val="20"/>
        </w:rPr>
      </w:lvl>
    </w:lvlOverride>
    <w:lvlOverride w:ilvl="3">
      <w:lvl w:ilvl="3">
        <w:start w:val="1"/>
        <w:numFmt w:val="decimalEnclosedCircle"/>
        <w:suff w:val="space"/>
        <w:lvlText w:val="%4"/>
        <w:lvlJc w:val="left"/>
        <w:pPr>
          <w:ind w:left="1060" w:hanging="266"/>
        </w:pPr>
        <w:rPr>
          <w:rFonts w:ascii="ＭＳ 明朝" w:eastAsia="ＭＳ 明朝" w:hint="eastAsia"/>
          <w:sz w:val="21"/>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9" w16cid:durableId="1522283188">
    <w:abstractNumId w:val="11"/>
    <w:lvlOverride w:ilvl="0">
      <w:startOverride w:val="6"/>
    </w:lvlOverride>
    <w:lvlOverride w:ilvl="1">
      <w:startOverride w:val="46"/>
    </w:lvlOverride>
    <w:lvlOverride w:ilvl="2">
      <w:startOverride w:val="1"/>
    </w:lvlOverride>
    <w:lvlOverride w:ilvl="3">
      <w:startOverride w:val="2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3008464">
    <w:abstractNumId w:val="11"/>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ＭＳ 明朝" w:eastAsia="ＭＳ 明朝" w:hAnsi="A-OTF ゴシックMB101 Pro DB" w:hint="eastAsia"/>
          <w:sz w:val="20"/>
        </w:rPr>
      </w:lvl>
    </w:lvlOverride>
    <w:lvlOverride w:ilvl="3">
      <w:lvl w:ilvl="3">
        <w:start w:val="1"/>
        <w:numFmt w:val="decimal"/>
        <w:suff w:val="space"/>
        <w:lvlText w:val="(%4)"/>
        <w:lvlJc w:val="left"/>
        <w:pPr>
          <w:ind w:left="1361" w:hanging="567"/>
        </w:pPr>
        <w:rPr>
          <w:rFonts w:ascii="ＭＳ 明朝" w:eastAsia="ＭＳ 明朝" w:hint="eastAsia"/>
          <w:color w:val="auto"/>
          <w:sz w:val="20"/>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11" w16cid:durableId="1915582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0015867">
    <w:abstractNumId w:val="10"/>
  </w:num>
  <w:num w:numId="13" w16cid:durableId="215900070">
    <w:abstractNumId w:val="8"/>
  </w:num>
  <w:num w:numId="14" w16cid:durableId="532810109">
    <w:abstractNumId w:val="14"/>
  </w:num>
  <w:num w:numId="15" w16cid:durableId="36708948">
    <w:abstractNumId w:val="14"/>
  </w:num>
  <w:num w:numId="16" w16cid:durableId="1359047340">
    <w:abstractNumId w:val="14"/>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1370140">
    <w:abstractNumId w:val="14"/>
  </w:num>
  <w:num w:numId="18" w16cid:durableId="75908984">
    <w:abstractNumId w:val="14"/>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8499189">
    <w:abstractNumId w:val="14"/>
  </w:num>
  <w:num w:numId="20" w16cid:durableId="782774148">
    <w:abstractNumId w:val="12"/>
  </w:num>
  <w:num w:numId="21" w16cid:durableId="1239288150">
    <w:abstractNumId w:val="14"/>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5354550">
    <w:abstractNumId w:val="14"/>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5689953">
    <w:abstractNumId w:val="14"/>
    <w:lvlOverride w:ilvl="0">
      <w:startOverride w:val="1"/>
    </w:lvlOverride>
    <w:lvlOverride w:ilvl="1">
      <w:startOverride w:val="1"/>
    </w:lvlOverride>
    <w:lvlOverride w:ilvl="2">
      <w:startOverride w:val="2"/>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4" w16cid:durableId="1227455712">
    <w:abstractNumId w:val="14"/>
    <w:lvlOverride w:ilvl="0">
      <w:startOverride w:val="1"/>
    </w:lvlOverride>
    <w:lvlOverride w:ilvl="1">
      <w:startOverride w:val="1"/>
    </w:lvlOverride>
    <w:lvlOverride w:ilvl="2">
      <w:startOverride w:val="3"/>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5" w16cid:durableId="1510171030">
    <w:abstractNumId w:val="14"/>
    <w:lvlOverride w:ilvl="0">
      <w:startOverride w:val="1"/>
    </w:lvlOverride>
    <w:lvlOverride w:ilvl="1">
      <w:startOverride w:val="1"/>
    </w:lvlOverride>
    <w:lvlOverride w:ilvl="2">
      <w:startOverride w:val="4"/>
    </w:lvlOverride>
    <w:lvlOverride w:ilvl="3">
      <w:startOverride w:val="3"/>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6" w16cid:durableId="400568086">
    <w:abstractNumId w:val="2"/>
  </w:num>
  <w:num w:numId="27" w16cid:durableId="1492524957">
    <w:abstractNumId w:val="4"/>
  </w:num>
  <w:num w:numId="28" w16cid:durableId="177239056">
    <w:abstractNumId w:val="13"/>
  </w:num>
  <w:num w:numId="29" w16cid:durableId="369842768">
    <w:abstractNumId w:val="13"/>
    <w:lvlOverride w:ilvl="0">
      <w:startOverride w:val="1"/>
    </w:lvlOverride>
    <w:lvlOverride w:ilvl="1">
      <w:startOverride w:val="1"/>
    </w:lvlOverride>
    <w:lvlOverride w:ilvl="2">
      <w:startOverride w:val="3"/>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0" w16cid:durableId="960570459">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00"/>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tabs>
            <w:tab w:val="num" w:pos="403"/>
          </w:tabs>
          <w:ind w:left="199" w:hanging="199"/>
        </w:pPr>
        <w:rPr>
          <w:rFonts w:ascii="ＭＳ 明朝" w:eastAsia="ＭＳ 明朝" w:hint="eastAsia"/>
          <w:sz w:val="20"/>
        </w:rPr>
      </w:lvl>
    </w:lvlOverride>
    <w:lvlOverride w:ilvl="5">
      <w:lvl w:ilvl="5">
        <w:start w:val="1"/>
        <w:numFmt w:val="decimal"/>
        <w:pStyle w:val="06-1"/>
        <w:lvlText w:val="(%6)"/>
        <w:lvlJc w:val="center"/>
        <w:pPr>
          <w:tabs>
            <w:tab w:val="num" w:pos="1100"/>
          </w:tabs>
          <w:ind w:left="1100" w:hanging="300"/>
        </w:pPr>
        <w:rPr>
          <w:rFonts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1" w16cid:durableId="1597396424">
    <w:abstractNumId w:val="7"/>
  </w:num>
  <w:num w:numId="32" w16cid:durableId="685837471">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17"/>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tabs>
            <w:tab w:val="num" w:pos="403"/>
          </w:tabs>
          <w:ind w:left="199" w:hanging="97"/>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3" w16cid:durableId="1351756302">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tabs>
            <w:tab w:val="num" w:pos="408"/>
          </w:tabs>
          <w:ind w:left="199" w:hanging="97"/>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4" w16cid:durableId="430276213">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5" w16cid:durableId="548961689">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9"/>
          </w:tabs>
          <w:ind w:left="1049" w:hanging="312"/>
        </w:pPr>
        <w:rPr>
          <w:rFonts w:ascii="ＭＳ 明朝" w:eastAsia="ＭＳ 明朝" w:hint="eastAsia"/>
        </w:rPr>
      </w:lvl>
    </w:lvlOverride>
    <w:lvlOverride w:ilvl="6">
      <w:lvl w:ilvl="6">
        <w:start w:val="1"/>
        <w:numFmt w:val="decimal"/>
        <w:pStyle w:val="07-1"/>
        <w:lvlText w:val="%7."/>
        <w:lvlJc w:val="left"/>
        <w:pPr>
          <w:tabs>
            <w:tab w:val="num" w:pos="1797"/>
          </w:tabs>
          <w:ind w:left="1797" w:hanging="266"/>
        </w:pPr>
        <w:rPr>
          <w:rFonts w:hint="eastAsia"/>
        </w:rPr>
      </w:lvl>
    </w:lvlOverride>
    <w:lvlOverride w:ilvl="7">
      <w:lvl w:ilvl="7">
        <w:start w:val="1"/>
        <w:numFmt w:val="none"/>
        <w:lvlRestart w:val="6"/>
        <w:pStyle w:val="07-"/>
        <w:lvlText w:val="……"/>
        <w:lvlJc w:val="left"/>
        <w:pPr>
          <w:tabs>
            <w:tab w:val="num" w:pos="2002"/>
          </w:tabs>
          <w:ind w:left="2002" w:hanging="471"/>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6" w16cid:durableId="1725522217">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3"/>
          </w:tabs>
          <w:ind w:left="1043" w:hanging="306"/>
        </w:pPr>
        <w:rPr>
          <w:rFonts w:ascii="ＭＳ 明朝" w:eastAsia="ＭＳ 明朝" w:hint="eastAsia"/>
        </w:rPr>
      </w:lvl>
    </w:lvlOverride>
    <w:lvlOverride w:ilvl="6">
      <w:lvl w:ilvl="6">
        <w:start w:val="1"/>
        <w:numFmt w:val="decimal"/>
        <w:pStyle w:val="07-1"/>
        <w:lvlText w:val="%7."/>
        <w:lvlJc w:val="left"/>
        <w:pPr>
          <w:tabs>
            <w:tab w:val="num" w:pos="1871"/>
          </w:tabs>
          <w:ind w:left="1871" w:hanging="340"/>
        </w:pPr>
        <w:rPr>
          <w:rFonts w:ascii="ＭＳ 明朝" w:eastAsia="ＭＳ 明朝" w:hAnsi="ＭＳ 明朝" w:hint="eastAsia"/>
        </w:rPr>
      </w:lvl>
    </w:lvlOverride>
    <w:lvlOverride w:ilvl="7">
      <w:lvl w:ilvl="7">
        <w:start w:val="1"/>
        <w:numFmt w:val="none"/>
        <w:lvlRestart w:val="6"/>
        <w:pStyle w:val="07-"/>
        <w:lvlText w:val="……"/>
        <w:lvlJc w:val="left"/>
        <w:pPr>
          <w:tabs>
            <w:tab w:val="num" w:pos="2002"/>
          </w:tabs>
          <w:ind w:left="2002" w:hanging="471"/>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7" w16cid:durableId="818808726">
    <w:abstractNumId w:val="13"/>
  </w:num>
  <w:num w:numId="38" w16cid:durableId="985088828">
    <w:abstractNumId w:val="13"/>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3"/>
          </w:tabs>
          <w:ind w:left="1043" w:hanging="306"/>
        </w:pPr>
        <w:rPr>
          <w:rFonts w:ascii="ＭＳ 明朝" w:eastAsia="ＭＳ 明朝" w:hint="eastAsia"/>
        </w:rPr>
      </w:lvl>
    </w:lvlOverride>
    <w:lvlOverride w:ilvl="6">
      <w:lvl w:ilvl="6">
        <w:start w:val="1"/>
        <w:numFmt w:val="decimal"/>
        <w:pStyle w:val="07-1"/>
        <w:lvlText w:val="%7."/>
        <w:lvlJc w:val="left"/>
        <w:pPr>
          <w:tabs>
            <w:tab w:val="num" w:pos="1894"/>
          </w:tabs>
          <w:ind w:left="1894" w:hanging="363"/>
        </w:pPr>
        <w:rPr>
          <w:rFonts w:ascii="ＭＳ 明朝" w:eastAsia="ＭＳ 明朝" w:hAnsi="ＭＳ 明朝" w:hint="eastAsia"/>
        </w:rPr>
      </w:lvl>
    </w:lvlOverride>
    <w:lvlOverride w:ilvl="7">
      <w:lvl w:ilvl="7">
        <w:start w:val="1"/>
        <w:numFmt w:val="none"/>
        <w:lvlRestart w:val="6"/>
        <w:pStyle w:val="07-"/>
        <w:lvlText w:val="……"/>
        <w:lvlJc w:val="left"/>
        <w:pPr>
          <w:tabs>
            <w:tab w:val="num" w:pos="2104"/>
          </w:tabs>
          <w:ind w:left="2104" w:hanging="573"/>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9" w16cid:durableId="249773709">
    <w:abstractNumId w:val="15"/>
  </w:num>
  <w:num w:numId="40" w16cid:durableId="17481133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rawingGridVerticalSpacing w:val="36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044"/>
    <w:rsid w:val="00015357"/>
    <w:rsid w:val="000165E7"/>
    <w:rsid w:val="00022457"/>
    <w:rsid w:val="00023303"/>
    <w:rsid w:val="000278B8"/>
    <w:rsid w:val="00050DF5"/>
    <w:rsid w:val="000516A9"/>
    <w:rsid w:val="000600EC"/>
    <w:rsid w:val="00066CC4"/>
    <w:rsid w:val="00074322"/>
    <w:rsid w:val="0008223A"/>
    <w:rsid w:val="00085293"/>
    <w:rsid w:val="000853A4"/>
    <w:rsid w:val="000A1A45"/>
    <w:rsid w:val="000A5549"/>
    <w:rsid w:val="000A6C52"/>
    <w:rsid w:val="000C3FC0"/>
    <w:rsid w:val="000C74D8"/>
    <w:rsid w:val="000D0769"/>
    <w:rsid w:val="000E4531"/>
    <w:rsid w:val="001024B2"/>
    <w:rsid w:val="00103EFC"/>
    <w:rsid w:val="001143DC"/>
    <w:rsid w:val="00142EED"/>
    <w:rsid w:val="00153998"/>
    <w:rsid w:val="00176501"/>
    <w:rsid w:val="001926CC"/>
    <w:rsid w:val="0019359C"/>
    <w:rsid w:val="001938B0"/>
    <w:rsid w:val="0019428E"/>
    <w:rsid w:val="00194DD9"/>
    <w:rsid w:val="001B7ACA"/>
    <w:rsid w:val="001D0709"/>
    <w:rsid w:val="001E7175"/>
    <w:rsid w:val="001F1722"/>
    <w:rsid w:val="001F6BAB"/>
    <w:rsid w:val="00201771"/>
    <w:rsid w:val="002049A5"/>
    <w:rsid w:val="00214EB6"/>
    <w:rsid w:val="00250F78"/>
    <w:rsid w:val="0027315B"/>
    <w:rsid w:val="0028047B"/>
    <w:rsid w:val="00286B17"/>
    <w:rsid w:val="002A0251"/>
    <w:rsid w:val="002D0F61"/>
    <w:rsid w:val="002D36C9"/>
    <w:rsid w:val="002F1B87"/>
    <w:rsid w:val="002F2A95"/>
    <w:rsid w:val="0031656D"/>
    <w:rsid w:val="00320A3D"/>
    <w:rsid w:val="00323473"/>
    <w:rsid w:val="00324804"/>
    <w:rsid w:val="00331010"/>
    <w:rsid w:val="00333738"/>
    <w:rsid w:val="00337ABF"/>
    <w:rsid w:val="003406EF"/>
    <w:rsid w:val="00345ACD"/>
    <w:rsid w:val="00352439"/>
    <w:rsid w:val="00370EC9"/>
    <w:rsid w:val="003815E7"/>
    <w:rsid w:val="00381B98"/>
    <w:rsid w:val="00381DB6"/>
    <w:rsid w:val="00394768"/>
    <w:rsid w:val="003A14A1"/>
    <w:rsid w:val="003A2BD9"/>
    <w:rsid w:val="003A5AA6"/>
    <w:rsid w:val="003B1B5C"/>
    <w:rsid w:val="003B241D"/>
    <w:rsid w:val="003C2383"/>
    <w:rsid w:val="003C310C"/>
    <w:rsid w:val="003E56AE"/>
    <w:rsid w:val="003F25F9"/>
    <w:rsid w:val="004101E2"/>
    <w:rsid w:val="004204A2"/>
    <w:rsid w:val="00424078"/>
    <w:rsid w:val="00432C2A"/>
    <w:rsid w:val="0044139C"/>
    <w:rsid w:val="00442239"/>
    <w:rsid w:val="00454436"/>
    <w:rsid w:val="00477617"/>
    <w:rsid w:val="00483512"/>
    <w:rsid w:val="00484208"/>
    <w:rsid w:val="0049134E"/>
    <w:rsid w:val="00492757"/>
    <w:rsid w:val="0049744F"/>
    <w:rsid w:val="00497DCE"/>
    <w:rsid w:val="004B4F16"/>
    <w:rsid w:val="004C71F5"/>
    <w:rsid w:val="004D0487"/>
    <w:rsid w:val="004F1AD8"/>
    <w:rsid w:val="00500922"/>
    <w:rsid w:val="00504B67"/>
    <w:rsid w:val="00523584"/>
    <w:rsid w:val="0053202F"/>
    <w:rsid w:val="00532A4F"/>
    <w:rsid w:val="005355BA"/>
    <w:rsid w:val="00540580"/>
    <w:rsid w:val="005540D8"/>
    <w:rsid w:val="00565728"/>
    <w:rsid w:val="00576F5A"/>
    <w:rsid w:val="00577B15"/>
    <w:rsid w:val="00590CA4"/>
    <w:rsid w:val="00592001"/>
    <w:rsid w:val="00593437"/>
    <w:rsid w:val="005A7119"/>
    <w:rsid w:val="005B1C28"/>
    <w:rsid w:val="005B1E7F"/>
    <w:rsid w:val="005B3333"/>
    <w:rsid w:val="005B4350"/>
    <w:rsid w:val="005D10F6"/>
    <w:rsid w:val="005E0118"/>
    <w:rsid w:val="005E211F"/>
    <w:rsid w:val="005E392F"/>
    <w:rsid w:val="005E39E6"/>
    <w:rsid w:val="005F1F01"/>
    <w:rsid w:val="005F33D2"/>
    <w:rsid w:val="00614253"/>
    <w:rsid w:val="0062248D"/>
    <w:rsid w:val="006279C6"/>
    <w:rsid w:val="0065028D"/>
    <w:rsid w:val="00651EEE"/>
    <w:rsid w:val="00661234"/>
    <w:rsid w:val="00661580"/>
    <w:rsid w:val="00661601"/>
    <w:rsid w:val="00663DD3"/>
    <w:rsid w:val="0067597E"/>
    <w:rsid w:val="00680B61"/>
    <w:rsid w:val="006A7682"/>
    <w:rsid w:val="006B104C"/>
    <w:rsid w:val="006B3A9F"/>
    <w:rsid w:val="006B4C74"/>
    <w:rsid w:val="006D2F98"/>
    <w:rsid w:val="006D37CF"/>
    <w:rsid w:val="006E38D6"/>
    <w:rsid w:val="006E4C1D"/>
    <w:rsid w:val="006E7935"/>
    <w:rsid w:val="006F15DF"/>
    <w:rsid w:val="006F273D"/>
    <w:rsid w:val="00715A97"/>
    <w:rsid w:val="007209B1"/>
    <w:rsid w:val="007247D7"/>
    <w:rsid w:val="00724C7D"/>
    <w:rsid w:val="007316B0"/>
    <w:rsid w:val="007542D4"/>
    <w:rsid w:val="007720B6"/>
    <w:rsid w:val="00787D52"/>
    <w:rsid w:val="00792FDD"/>
    <w:rsid w:val="00793C54"/>
    <w:rsid w:val="0079535E"/>
    <w:rsid w:val="00795C8D"/>
    <w:rsid w:val="007962D6"/>
    <w:rsid w:val="007A2740"/>
    <w:rsid w:val="007D545F"/>
    <w:rsid w:val="007E4E09"/>
    <w:rsid w:val="007E5BF2"/>
    <w:rsid w:val="007F048B"/>
    <w:rsid w:val="007F7D9B"/>
    <w:rsid w:val="00804152"/>
    <w:rsid w:val="00820914"/>
    <w:rsid w:val="00822034"/>
    <w:rsid w:val="00830C43"/>
    <w:rsid w:val="00844FB7"/>
    <w:rsid w:val="00854250"/>
    <w:rsid w:val="00856384"/>
    <w:rsid w:val="00877EBF"/>
    <w:rsid w:val="00891EFF"/>
    <w:rsid w:val="008A2E74"/>
    <w:rsid w:val="008A68F9"/>
    <w:rsid w:val="008E00C4"/>
    <w:rsid w:val="008E27A1"/>
    <w:rsid w:val="008E46FF"/>
    <w:rsid w:val="008F1B3F"/>
    <w:rsid w:val="008F5E6E"/>
    <w:rsid w:val="009024C6"/>
    <w:rsid w:val="00907D07"/>
    <w:rsid w:val="00913FFF"/>
    <w:rsid w:val="0092304A"/>
    <w:rsid w:val="00924783"/>
    <w:rsid w:val="009263AF"/>
    <w:rsid w:val="00931FE7"/>
    <w:rsid w:val="00931FFF"/>
    <w:rsid w:val="00940EE1"/>
    <w:rsid w:val="00945C56"/>
    <w:rsid w:val="0096491F"/>
    <w:rsid w:val="009911AB"/>
    <w:rsid w:val="00993AAB"/>
    <w:rsid w:val="0099638A"/>
    <w:rsid w:val="009B08BA"/>
    <w:rsid w:val="009D1242"/>
    <w:rsid w:val="009D250D"/>
    <w:rsid w:val="009F742B"/>
    <w:rsid w:val="00A02B4B"/>
    <w:rsid w:val="00A133DE"/>
    <w:rsid w:val="00A1691B"/>
    <w:rsid w:val="00A20FC2"/>
    <w:rsid w:val="00A30C96"/>
    <w:rsid w:val="00A368DB"/>
    <w:rsid w:val="00A36B1C"/>
    <w:rsid w:val="00A40029"/>
    <w:rsid w:val="00A55B03"/>
    <w:rsid w:val="00A563C4"/>
    <w:rsid w:val="00A657FE"/>
    <w:rsid w:val="00A73F19"/>
    <w:rsid w:val="00A75C47"/>
    <w:rsid w:val="00A86F38"/>
    <w:rsid w:val="00A9203B"/>
    <w:rsid w:val="00A92798"/>
    <w:rsid w:val="00AA0069"/>
    <w:rsid w:val="00AA2F66"/>
    <w:rsid w:val="00AC0558"/>
    <w:rsid w:val="00AE184D"/>
    <w:rsid w:val="00AE21F3"/>
    <w:rsid w:val="00AE4F1F"/>
    <w:rsid w:val="00AF12C7"/>
    <w:rsid w:val="00AF59C3"/>
    <w:rsid w:val="00AF7555"/>
    <w:rsid w:val="00B16B16"/>
    <w:rsid w:val="00B20F76"/>
    <w:rsid w:val="00B342EC"/>
    <w:rsid w:val="00B343CD"/>
    <w:rsid w:val="00B4598A"/>
    <w:rsid w:val="00B45CC0"/>
    <w:rsid w:val="00B47F08"/>
    <w:rsid w:val="00B52AA3"/>
    <w:rsid w:val="00B5365C"/>
    <w:rsid w:val="00B53A9F"/>
    <w:rsid w:val="00B60508"/>
    <w:rsid w:val="00B62044"/>
    <w:rsid w:val="00B62347"/>
    <w:rsid w:val="00B62AE6"/>
    <w:rsid w:val="00B65385"/>
    <w:rsid w:val="00B660E9"/>
    <w:rsid w:val="00B8147A"/>
    <w:rsid w:val="00B8480F"/>
    <w:rsid w:val="00B95A27"/>
    <w:rsid w:val="00BA4317"/>
    <w:rsid w:val="00BB6A5B"/>
    <w:rsid w:val="00BC446E"/>
    <w:rsid w:val="00BC5BBF"/>
    <w:rsid w:val="00BD1182"/>
    <w:rsid w:val="00BD5212"/>
    <w:rsid w:val="00BE66C2"/>
    <w:rsid w:val="00BF4701"/>
    <w:rsid w:val="00BF7AE1"/>
    <w:rsid w:val="00C00111"/>
    <w:rsid w:val="00C1590E"/>
    <w:rsid w:val="00C302EF"/>
    <w:rsid w:val="00C36EC6"/>
    <w:rsid w:val="00C456DC"/>
    <w:rsid w:val="00C67A66"/>
    <w:rsid w:val="00C722CD"/>
    <w:rsid w:val="00C77AF3"/>
    <w:rsid w:val="00C83C88"/>
    <w:rsid w:val="00C8441B"/>
    <w:rsid w:val="00C90E99"/>
    <w:rsid w:val="00CA22D5"/>
    <w:rsid w:val="00CA5A5E"/>
    <w:rsid w:val="00CC2E83"/>
    <w:rsid w:val="00CC35C1"/>
    <w:rsid w:val="00CE0EFF"/>
    <w:rsid w:val="00CF0C87"/>
    <w:rsid w:val="00CF0DA8"/>
    <w:rsid w:val="00CF20C0"/>
    <w:rsid w:val="00CF2348"/>
    <w:rsid w:val="00CF77C0"/>
    <w:rsid w:val="00D003DF"/>
    <w:rsid w:val="00D276AD"/>
    <w:rsid w:val="00D36CE4"/>
    <w:rsid w:val="00D42580"/>
    <w:rsid w:val="00D507D1"/>
    <w:rsid w:val="00D50857"/>
    <w:rsid w:val="00D7719C"/>
    <w:rsid w:val="00D81968"/>
    <w:rsid w:val="00D930AA"/>
    <w:rsid w:val="00D937D0"/>
    <w:rsid w:val="00D95A1C"/>
    <w:rsid w:val="00DA1154"/>
    <w:rsid w:val="00DC20A9"/>
    <w:rsid w:val="00DC76C8"/>
    <w:rsid w:val="00DD5555"/>
    <w:rsid w:val="00DD6636"/>
    <w:rsid w:val="00DE459B"/>
    <w:rsid w:val="00DF1FD6"/>
    <w:rsid w:val="00DF70B8"/>
    <w:rsid w:val="00E066E2"/>
    <w:rsid w:val="00E110A8"/>
    <w:rsid w:val="00E14893"/>
    <w:rsid w:val="00E766CB"/>
    <w:rsid w:val="00E82AF6"/>
    <w:rsid w:val="00E93822"/>
    <w:rsid w:val="00EA4C1B"/>
    <w:rsid w:val="00EA58B3"/>
    <w:rsid w:val="00EA795D"/>
    <w:rsid w:val="00EB4221"/>
    <w:rsid w:val="00ED1409"/>
    <w:rsid w:val="00ED33EA"/>
    <w:rsid w:val="00EE3F35"/>
    <w:rsid w:val="00EF7D30"/>
    <w:rsid w:val="00F069BA"/>
    <w:rsid w:val="00F14C0B"/>
    <w:rsid w:val="00F16F41"/>
    <w:rsid w:val="00F2330A"/>
    <w:rsid w:val="00F61C4D"/>
    <w:rsid w:val="00F82645"/>
    <w:rsid w:val="00F9791F"/>
    <w:rsid w:val="00FA3C13"/>
    <w:rsid w:val="00FA75B8"/>
    <w:rsid w:val="00FB3399"/>
    <w:rsid w:val="00FC290B"/>
    <w:rsid w:val="00FC539E"/>
    <w:rsid w:val="00FE2FB8"/>
    <w:rsid w:val="00FE606E"/>
    <w:rsid w:val="00FE680C"/>
    <w:rsid w:val="00FF2F0C"/>
    <w:rsid w:val="00FF5E2D"/>
    <w:rsid w:val="00FF63D3"/>
    <w:rsid w:val="00FF6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2ABACD"/>
  <w15:chartTrackingRefBased/>
  <w15:docId w15:val="{C0AD38C7-8E2E-419E-846E-DDD22A1D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A-OTF ゴシックMB101 Pro DB" w:cs="A-OTF ゴシックMB101 Pro DB"/>
        <w:color w:val="231F20"/>
        <w:kern w:val="2"/>
        <w:sz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B1C28"/>
    <w:pPr>
      <w:widowControl w:val="0"/>
      <w:jc w:val="both"/>
    </w:pPr>
  </w:style>
  <w:style w:type="paragraph" w:styleId="1">
    <w:name w:val="heading 1"/>
    <w:basedOn w:val="a0"/>
    <w:next w:val="a0"/>
    <w:link w:val="10"/>
    <w:uiPriority w:val="9"/>
    <w:rsid w:val="00DC76C8"/>
    <w:pPr>
      <w:keepNext/>
      <w:outlineLvl w:val="0"/>
    </w:pPr>
    <w:rPr>
      <w:rFonts w:asciiTheme="majorHAnsi" w:eastAsiaTheme="majorEastAsia" w:hAnsiTheme="majorHAnsi" w:cstheme="majorBidi"/>
      <w:sz w:val="24"/>
      <w:szCs w:val="24"/>
    </w:rPr>
  </w:style>
  <w:style w:type="paragraph" w:styleId="2">
    <w:name w:val="heading 2"/>
    <w:basedOn w:val="a0"/>
    <w:next w:val="a0"/>
    <w:link w:val="21"/>
    <w:uiPriority w:val="9"/>
    <w:unhideWhenUsed/>
    <w:rsid w:val="00D95A1C"/>
    <w:pPr>
      <w:keepNext/>
      <w:numPr>
        <w:ilvl w:val="1"/>
        <w:numId w:val="1"/>
      </w:numPr>
      <w:outlineLvl w:val="1"/>
    </w:pPr>
    <w:rPr>
      <w:rFonts w:asciiTheme="majorHAnsi" w:eastAsiaTheme="majorEastAsia" w:hAnsiTheme="majorHAnsi" w:cstheme="majorBidi"/>
    </w:rPr>
  </w:style>
  <w:style w:type="paragraph" w:styleId="3">
    <w:name w:val="heading 3"/>
    <w:basedOn w:val="a0"/>
    <w:next w:val="a0"/>
    <w:link w:val="30"/>
    <w:uiPriority w:val="9"/>
    <w:unhideWhenUsed/>
    <w:rsid w:val="00D95A1C"/>
    <w:pPr>
      <w:keepNext/>
      <w:numPr>
        <w:ilvl w:val="2"/>
        <w:numId w:val="5"/>
      </w:numPr>
      <w:outlineLvl w:val="2"/>
    </w:pPr>
    <w:rPr>
      <w:rFonts w:asciiTheme="majorHAnsi" w:eastAsiaTheme="majorEastAsia" w:hAnsiTheme="majorHAnsi" w:cstheme="majorBidi"/>
    </w:rPr>
  </w:style>
  <w:style w:type="paragraph" w:styleId="4">
    <w:name w:val="heading 4"/>
    <w:basedOn w:val="a0"/>
    <w:next w:val="a0"/>
    <w:link w:val="40"/>
    <w:uiPriority w:val="9"/>
    <w:unhideWhenUsed/>
    <w:rsid w:val="00DC76C8"/>
    <w:pPr>
      <w:keepNext/>
      <w:outlineLvl w:val="3"/>
    </w:pPr>
    <w:rPr>
      <w:b/>
      <w:bCs/>
    </w:rPr>
  </w:style>
  <w:style w:type="paragraph" w:styleId="5">
    <w:name w:val="heading 5"/>
    <w:basedOn w:val="a0"/>
    <w:next w:val="a0"/>
    <w:link w:val="50"/>
    <w:uiPriority w:val="9"/>
    <w:unhideWhenUsed/>
    <w:rsid w:val="00DC76C8"/>
    <w:pPr>
      <w:keepNext/>
      <w:outlineLvl w:val="4"/>
    </w:pPr>
    <w:rPr>
      <w:rFonts w:asciiTheme="majorHAnsi" w:eastAsiaTheme="majorEastAsia" w:hAnsiTheme="majorHAnsi" w:cstheme="majorBidi"/>
    </w:rPr>
  </w:style>
  <w:style w:type="paragraph" w:styleId="6">
    <w:name w:val="heading 6"/>
    <w:basedOn w:val="a0"/>
    <w:next w:val="a0"/>
    <w:link w:val="60"/>
    <w:uiPriority w:val="9"/>
    <w:semiHidden/>
    <w:unhideWhenUsed/>
    <w:qFormat/>
    <w:rsid w:val="00DC76C8"/>
    <w:pPr>
      <w:keepNext/>
      <w:outlineLvl w:val="5"/>
    </w:pPr>
    <w:rPr>
      <w:b/>
      <w:bCs/>
    </w:rPr>
  </w:style>
  <w:style w:type="paragraph" w:styleId="7">
    <w:name w:val="heading 7"/>
    <w:basedOn w:val="a0"/>
    <w:next w:val="a0"/>
    <w:link w:val="70"/>
    <w:uiPriority w:val="9"/>
    <w:semiHidden/>
    <w:unhideWhenUsed/>
    <w:qFormat/>
    <w:rsid w:val="00DC76C8"/>
    <w:pPr>
      <w:keepNext/>
      <w:numPr>
        <w:ilvl w:val="6"/>
        <w:numId w:val="6"/>
      </w:numPr>
      <w:outlineLvl w:val="6"/>
    </w:pPr>
  </w:style>
  <w:style w:type="paragraph" w:styleId="8">
    <w:name w:val="heading 8"/>
    <w:basedOn w:val="a0"/>
    <w:next w:val="a0"/>
    <w:link w:val="80"/>
    <w:uiPriority w:val="9"/>
    <w:semiHidden/>
    <w:unhideWhenUsed/>
    <w:qFormat/>
    <w:rsid w:val="00DC76C8"/>
    <w:pPr>
      <w:keepNext/>
      <w:numPr>
        <w:ilvl w:val="7"/>
        <w:numId w:val="6"/>
      </w:numPr>
      <w:outlineLvl w:val="7"/>
    </w:pPr>
  </w:style>
  <w:style w:type="paragraph" w:styleId="9">
    <w:name w:val="heading 9"/>
    <w:basedOn w:val="a0"/>
    <w:next w:val="a0"/>
    <w:link w:val="90"/>
    <w:uiPriority w:val="9"/>
    <w:semiHidden/>
    <w:unhideWhenUsed/>
    <w:qFormat/>
    <w:rsid w:val="00DC76C8"/>
    <w:pPr>
      <w:keepNext/>
      <w:numPr>
        <w:ilvl w:val="8"/>
        <w:numId w:val="6"/>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E38D6"/>
    <w:pPr>
      <w:tabs>
        <w:tab w:val="center" w:pos="4252"/>
        <w:tab w:val="right" w:pos="8504"/>
      </w:tabs>
      <w:snapToGrid w:val="0"/>
    </w:pPr>
  </w:style>
  <w:style w:type="character" w:customStyle="1" w:styleId="a5">
    <w:name w:val="ヘッダー (文字)"/>
    <w:basedOn w:val="a1"/>
    <w:link w:val="a4"/>
    <w:uiPriority w:val="99"/>
    <w:rsid w:val="006E38D6"/>
    <w:rPr>
      <w:kern w:val="0"/>
      <w:sz w:val="22"/>
      <w:lang w:eastAsia="en-US"/>
    </w:rPr>
  </w:style>
  <w:style w:type="paragraph" w:styleId="a6">
    <w:name w:val="footer"/>
    <w:basedOn w:val="a0"/>
    <w:link w:val="a7"/>
    <w:uiPriority w:val="99"/>
    <w:unhideWhenUsed/>
    <w:rsid w:val="006E38D6"/>
    <w:pPr>
      <w:tabs>
        <w:tab w:val="center" w:pos="4252"/>
        <w:tab w:val="right" w:pos="8504"/>
      </w:tabs>
      <w:snapToGrid w:val="0"/>
    </w:pPr>
  </w:style>
  <w:style w:type="character" w:customStyle="1" w:styleId="a7">
    <w:name w:val="フッター (文字)"/>
    <w:basedOn w:val="a1"/>
    <w:link w:val="a6"/>
    <w:uiPriority w:val="99"/>
    <w:rsid w:val="006E38D6"/>
    <w:rPr>
      <w:kern w:val="0"/>
      <w:sz w:val="22"/>
      <w:lang w:eastAsia="en-US"/>
    </w:rPr>
  </w:style>
  <w:style w:type="paragraph" w:customStyle="1" w:styleId="04-">
    <w:name w:val="04-第一項"/>
    <w:next w:val="05-"/>
    <w:autoRedefine/>
    <w:qFormat/>
    <w:rsid w:val="000C3FC0"/>
    <w:pPr>
      <w:numPr>
        <w:ilvl w:val="3"/>
        <w:numId w:val="37"/>
      </w:numPr>
      <w:overflowPunct w:val="0"/>
      <w:jc w:val="both"/>
      <w:outlineLvl w:val="1"/>
    </w:pPr>
  </w:style>
  <w:style w:type="paragraph" w:customStyle="1" w:styleId="05-">
    <w:name w:val="05-第二項以下"/>
    <w:qFormat/>
    <w:rsid w:val="00A86F38"/>
    <w:pPr>
      <w:numPr>
        <w:ilvl w:val="4"/>
        <w:numId w:val="37"/>
      </w:numPr>
      <w:overflowPunct w:val="0"/>
      <w:spacing w:line="320" w:lineRule="exact"/>
      <w:jc w:val="both"/>
      <w:outlineLvl w:val="2"/>
    </w:pPr>
    <w:rPr>
      <w:rFonts w:hAnsi="A-OTF ゴシックMB101 Pro L" w:cs="A-OTF ゴシックMB101 Pro L"/>
    </w:rPr>
  </w:style>
  <w:style w:type="paragraph" w:customStyle="1" w:styleId="06-1">
    <w:name w:val="06-(1)"/>
    <w:qFormat/>
    <w:rsid w:val="00592001"/>
    <w:pPr>
      <w:numPr>
        <w:ilvl w:val="5"/>
        <w:numId w:val="37"/>
      </w:numPr>
      <w:overflowPunct w:val="0"/>
      <w:spacing w:afterLines="50" w:after="50" w:line="320" w:lineRule="exact"/>
      <w:contextualSpacing/>
      <w:jc w:val="both"/>
      <w:outlineLvl w:val="3"/>
    </w:pPr>
    <w:rPr>
      <w:rFonts w:hAnsi="A-OTF ゴシックMB101 Pro L" w:cs="A-OTF ゴシックMB101 Pro L"/>
    </w:rPr>
  </w:style>
  <w:style w:type="paragraph" w:customStyle="1" w:styleId="01-">
    <w:name w:val="01-大見出し"/>
    <w:qFormat/>
    <w:rsid w:val="004C71F5"/>
    <w:pPr>
      <w:keepNext/>
      <w:numPr>
        <w:numId w:val="37"/>
      </w:numPr>
      <w:tabs>
        <w:tab w:val="left" w:pos="1580"/>
      </w:tabs>
      <w:overflowPunct w:val="0"/>
      <w:spacing w:afterLines="100" w:after="100"/>
    </w:pPr>
    <w:rPr>
      <w:rFonts w:ascii="A-OTF 新ゴ Pro B" w:hAnsi="A-OTF 新ゴ Pro B" w:cs="A-OTF 新ゴ Pro B"/>
      <w:b/>
      <w:bCs/>
      <w:sz w:val="72"/>
      <w:szCs w:val="45"/>
    </w:rPr>
  </w:style>
  <w:style w:type="paragraph" w:customStyle="1" w:styleId="02-">
    <w:name w:val="02-第●章"/>
    <w:qFormat/>
    <w:rsid w:val="001938B0"/>
    <w:pPr>
      <w:numPr>
        <w:ilvl w:val="1"/>
        <w:numId w:val="37"/>
      </w:numPr>
      <w:overflowPunct w:val="0"/>
      <w:spacing w:beforeLines="200" w:before="200"/>
      <w:jc w:val="center"/>
      <w:outlineLvl w:val="0"/>
    </w:pPr>
    <w:rPr>
      <w:rFonts w:hAnsi="A-OTF ゴシックMB101 Pro B" w:cs="A-OTF ゴシックMB101 Pro B"/>
      <w:b/>
      <w:bCs/>
      <w:sz w:val="32"/>
    </w:rPr>
  </w:style>
  <w:style w:type="paragraph" w:customStyle="1" w:styleId="a8">
    <w:name w:val="表"/>
    <w:basedOn w:val="03-"/>
    <w:rsid w:val="007A2740"/>
    <w:pPr>
      <w:jc w:val="center"/>
    </w:pPr>
    <w:rPr>
      <w:sz w:val="14"/>
      <w:szCs w:val="14"/>
    </w:rPr>
  </w:style>
  <w:style w:type="paragraph" w:customStyle="1" w:styleId="07-1">
    <w:name w:val="07-1.号の下"/>
    <w:link w:val="07-10"/>
    <w:qFormat/>
    <w:rsid w:val="00331010"/>
    <w:pPr>
      <w:numPr>
        <w:ilvl w:val="6"/>
        <w:numId w:val="37"/>
      </w:numPr>
      <w:snapToGrid w:val="0"/>
      <w:spacing w:afterLines="50" w:after="50"/>
      <w:contextualSpacing/>
      <w:jc w:val="both"/>
      <w:outlineLvl w:val="4"/>
    </w:pPr>
    <w:rPr>
      <w:rFonts w:hAnsi="A-OTF ゴシックMB101 Pro L" w:cs="A-OTF ゴシックMB101 Pro L"/>
    </w:rPr>
  </w:style>
  <w:style w:type="paragraph" w:customStyle="1" w:styleId="03-">
    <w:name w:val="03-(条見出し)"/>
    <w:next w:val="04-"/>
    <w:link w:val="03-0"/>
    <w:autoRedefine/>
    <w:qFormat/>
    <w:rsid w:val="00A73F19"/>
    <w:pPr>
      <w:numPr>
        <w:ilvl w:val="2"/>
        <w:numId w:val="37"/>
      </w:numPr>
      <w:spacing w:beforeLines="100" w:before="361" w:line="320" w:lineRule="exact"/>
      <w:jc w:val="both"/>
    </w:pPr>
    <w:rPr>
      <w:rFonts w:hAnsi="A-OTF ゴシックMB101 Pro L" w:cs="A-OTF ゴシックMB101 Pro L"/>
    </w:rPr>
  </w:style>
  <w:style w:type="paragraph" w:customStyle="1" w:styleId="20-">
    <w:name w:val="20-追加条文"/>
    <w:basedOn w:val="03-"/>
    <w:rsid w:val="0044139C"/>
    <w:rPr>
      <w:rFonts w:ascii="A-OTF ゴシックMB101 Pro M" w:eastAsia="A-OTF ゴシックMB101 Pro M" w:hAnsi="A-OTF ゴシックMB101 Pro M" w:cs="A-OTF ゴシックMB101 Pro M"/>
      <w:w w:val="102"/>
      <w:sz w:val="18"/>
      <w:szCs w:val="18"/>
    </w:rPr>
  </w:style>
  <w:style w:type="paragraph" w:customStyle="1" w:styleId="21-">
    <w:name w:val="21-追加条文　第●条"/>
    <w:basedOn w:val="03-"/>
    <w:rsid w:val="005B4350"/>
    <w:rPr>
      <w:rFonts w:ascii="A-OTF ゴシックMB101 Pro DB" w:eastAsia="A-OTF ゴシックMB101 Pro DB" w:hAnsi="A-OTF ゴシックMB101 Pro DB" w:cs="A-OTF ゴシックMB101 Pro DB"/>
      <w:w w:val="102"/>
      <w:sz w:val="18"/>
      <w:szCs w:val="18"/>
    </w:rPr>
  </w:style>
  <w:style w:type="paragraph" w:customStyle="1" w:styleId="22-">
    <w:name w:val="22-条文"/>
    <w:basedOn w:val="03-"/>
    <w:rsid w:val="0044139C"/>
    <w:pPr>
      <w:ind w:leftChars="200" w:left="200"/>
    </w:pPr>
    <w:rPr>
      <w:w w:val="102"/>
      <w:sz w:val="18"/>
      <w:szCs w:val="18"/>
    </w:rPr>
  </w:style>
  <w:style w:type="paragraph" w:customStyle="1" w:styleId="24-1">
    <w:name w:val="24-追加条文　○1"/>
    <w:basedOn w:val="03-"/>
    <w:rsid w:val="0044139C"/>
    <w:pPr>
      <w:ind w:leftChars="400" w:left="600" w:hangingChars="200" w:hanging="200"/>
    </w:pPr>
    <w:rPr>
      <w:color w:val="000000" w:themeColor="text1"/>
      <w:sz w:val="18"/>
      <w:szCs w:val="18"/>
    </w:rPr>
  </w:style>
  <w:style w:type="paragraph" w:customStyle="1" w:styleId="23-1">
    <w:name w:val="23-追加条文　1"/>
    <w:basedOn w:val="22-"/>
    <w:rsid w:val="0044139C"/>
    <w:pPr>
      <w:ind w:left="799" w:hangingChars="200" w:hanging="379"/>
    </w:pPr>
    <w:rPr>
      <w:w w:val="100"/>
    </w:rPr>
  </w:style>
  <w:style w:type="paragraph" w:customStyle="1" w:styleId="10-">
    <w:name w:val="10-表"/>
    <w:qFormat/>
    <w:rsid w:val="00CA22D5"/>
    <w:pPr>
      <w:keepLines/>
    </w:pPr>
    <w:rPr>
      <w:rFonts w:hAnsi="A-OTF ゴシックMB101 Pro L" w:cs="A-OTF ゴシックMB101 Pro L"/>
      <w:szCs w:val="17"/>
    </w:rPr>
  </w:style>
  <w:style w:type="paragraph" w:styleId="a9">
    <w:name w:val="Balloon Text"/>
    <w:basedOn w:val="a0"/>
    <w:link w:val="aa"/>
    <w:uiPriority w:val="99"/>
    <w:semiHidden/>
    <w:unhideWhenUsed/>
    <w:rsid w:val="0053202F"/>
    <w:rPr>
      <w:rFonts w:asciiTheme="majorHAnsi" w:eastAsiaTheme="majorEastAsia" w:hAnsiTheme="majorHAnsi" w:cstheme="majorBidi"/>
      <w:sz w:val="18"/>
      <w:szCs w:val="18"/>
    </w:rPr>
  </w:style>
  <w:style w:type="character" w:customStyle="1" w:styleId="aa">
    <w:name w:val="吹き出し (文字)"/>
    <w:basedOn w:val="a1"/>
    <w:link w:val="a9"/>
    <w:uiPriority w:val="99"/>
    <w:semiHidden/>
    <w:rsid w:val="0053202F"/>
    <w:rPr>
      <w:rFonts w:asciiTheme="majorHAnsi" w:eastAsiaTheme="majorEastAsia" w:hAnsiTheme="majorHAnsi" w:cstheme="majorBidi"/>
      <w:sz w:val="18"/>
      <w:szCs w:val="18"/>
    </w:rPr>
  </w:style>
  <w:style w:type="paragraph" w:customStyle="1" w:styleId="21-0">
    <w:name w:val="21-≫　≪"/>
    <w:basedOn w:val="20-"/>
    <w:rsid w:val="00A55B03"/>
    <w:pPr>
      <w:spacing w:beforeLines="0" w:before="0"/>
      <w:ind w:hangingChars="200" w:hanging="200"/>
    </w:pPr>
  </w:style>
  <w:style w:type="character" w:customStyle="1" w:styleId="21">
    <w:name w:val="見出し 2 (文字)"/>
    <w:basedOn w:val="a1"/>
    <w:link w:val="2"/>
    <w:uiPriority w:val="9"/>
    <w:rsid w:val="00D95A1C"/>
    <w:rPr>
      <w:rFonts w:asciiTheme="majorHAnsi" w:eastAsiaTheme="majorEastAsia" w:hAnsiTheme="majorHAnsi" w:cstheme="majorBidi"/>
      <w:sz w:val="20"/>
    </w:rPr>
  </w:style>
  <w:style w:type="character" w:customStyle="1" w:styleId="30">
    <w:name w:val="見出し 3 (文字)"/>
    <w:basedOn w:val="a1"/>
    <w:link w:val="3"/>
    <w:uiPriority w:val="9"/>
    <w:rsid w:val="00D95A1C"/>
    <w:rPr>
      <w:rFonts w:asciiTheme="majorHAnsi" w:eastAsiaTheme="majorEastAsia" w:hAnsiTheme="majorHAnsi" w:cstheme="majorBidi"/>
      <w:sz w:val="20"/>
    </w:rPr>
  </w:style>
  <w:style w:type="character" w:customStyle="1" w:styleId="40">
    <w:name w:val="見出し 4 (文字)"/>
    <w:basedOn w:val="a1"/>
    <w:link w:val="4"/>
    <w:uiPriority w:val="9"/>
    <w:rsid w:val="00DC76C8"/>
    <w:rPr>
      <w:rFonts w:eastAsia="A-OTF ゴシックMB101 Pr6 R"/>
      <w:b/>
      <w:bCs/>
      <w:sz w:val="20"/>
    </w:rPr>
  </w:style>
  <w:style w:type="character" w:customStyle="1" w:styleId="50">
    <w:name w:val="見出し 5 (文字)"/>
    <w:basedOn w:val="a1"/>
    <w:link w:val="5"/>
    <w:uiPriority w:val="9"/>
    <w:rsid w:val="00DC76C8"/>
    <w:rPr>
      <w:rFonts w:asciiTheme="majorHAnsi" w:eastAsiaTheme="majorEastAsia" w:hAnsiTheme="majorHAnsi" w:cstheme="majorBidi"/>
      <w:sz w:val="20"/>
    </w:rPr>
  </w:style>
  <w:style w:type="character" w:customStyle="1" w:styleId="60">
    <w:name w:val="見出し 6 (文字)"/>
    <w:basedOn w:val="a1"/>
    <w:link w:val="6"/>
    <w:uiPriority w:val="9"/>
    <w:semiHidden/>
    <w:rsid w:val="00DC76C8"/>
    <w:rPr>
      <w:rFonts w:eastAsia="A-OTF ゴシックMB101 Pr6 R"/>
      <w:b/>
      <w:bCs/>
      <w:sz w:val="20"/>
    </w:rPr>
  </w:style>
  <w:style w:type="character" w:customStyle="1" w:styleId="70">
    <w:name w:val="見出し 7 (文字)"/>
    <w:basedOn w:val="a1"/>
    <w:link w:val="7"/>
    <w:uiPriority w:val="9"/>
    <w:semiHidden/>
    <w:rsid w:val="00DC76C8"/>
    <w:rPr>
      <w:rFonts w:eastAsia="A-OTF ゴシックMB101 Pr6 R"/>
      <w:sz w:val="20"/>
    </w:rPr>
  </w:style>
  <w:style w:type="character" w:customStyle="1" w:styleId="80">
    <w:name w:val="見出し 8 (文字)"/>
    <w:basedOn w:val="a1"/>
    <w:link w:val="8"/>
    <w:uiPriority w:val="9"/>
    <w:semiHidden/>
    <w:rsid w:val="00DC76C8"/>
    <w:rPr>
      <w:rFonts w:eastAsia="A-OTF ゴシックMB101 Pr6 R"/>
      <w:sz w:val="20"/>
    </w:rPr>
  </w:style>
  <w:style w:type="character" w:customStyle="1" w:styleId="90">
    <w:name w:val="見出し 9 (文字)"/>
    <w:basedOn w:val="a1"/>
    <w:link w:val="9"/>
    <w:uiPriority w:val="9"/>
    <w:semiHidden/>
    <w:rsid w:val="00DC76C8"/>
    <w:rPr>
      <w:rFonts w:eastAsia="A-OTF ゴシックMB101 Pr6 R"/>
      <w:sz w:val="20"/>
    </w:rPr>
  </w:style>
  <w:style w:type="character" w:customStyle="1" w:styleId="10">
    <w:name w:val="見出し 1 (文字)"/>
    <w:basedOn w:val="a1"/>
    <w:link w:val="1"/>
    <w:uiPriority w:val="9"/>
    <w:rsid w:val="00DC76C8"/>
    <w:rPr>
      <w:rFonts w:asciiTheme="majorHAnsi" w:eastAsiaTheme="majorEastAsia" w:hAnsiTheme="majorHAnsi" w:cstheme="majorBidi"/>
      <w:sz w:val="24"/>
      <w:szCs w:val="24"/>
    </w:rPr>
  </w:style>
  <w:style w:type="paragraph" w:customStyle="1" w:styleId="07-">
    <w:name w:val="07-…号の下"/>
    <w:basedOn w:val="07-1"/>
    <w:link w:val="07-0"/>
    <w:qFormat/>
    <w:rsid w:val="00331010"/>
    <w:pPr>
      <w:numPr>
        <w:ilvl w:val="7"/>
      </w:numPr>
    </w:pPr>
  </w:style>
  <w:style w:type="character" w:customStyle="1" w:styleId="07-10">
    <w:name w:val="07-1.号の下 (文字)"/>
    <w:basedOn w:val="a1"/>
    <w:link w:val="07-1"/>
    <w:rsid w:val="00331010"/>
    <w:rPr>
      <w:rFonts w:hAnsi="A-OTF ゴシックMB101 Pro L" w:cs="A-OTF ゴシックMB101 Pro L"/>
    </w:rPr>
  </w:style>
  <w:style w:type="character" w:customStyle="1" w:styleId="07-0">
    <w:name w:val="07-…号の下 (文字)"/>
    <w:basedOn w:val="07-10"/>
    <w:link w:val="07-"/>
    <w:rsid w:val="00331010"/>
    <w:rPr>
      <w:rFonts w:hAnsi="A-OTF ゴシックMB101 Pro L" w:cs="A-OTF ゴシックMB101 Pro L"/>
    </w:rPr>
  </w:style>
  <w:style w:type="paragraph" w:customStyle="1" w:styleId="11">
    <w:name w:val="スタイル1"/>
    <w:basedOn w:val="03-"/>
    <w:link w:val="12"/>
    <w:rsid w:val="00F61C4D"/>
  </w:style>
  <w:style w:type="character" w:customStyle="1" w:styleId="03-0">
    <w:name w:val="03-(条見出し) (文字)"/>
    <w:basedOn w:val="a1"/>
    <w:link w:val="03-"/>
    <w:rsid w:val="00A73F19"/>
    <w:rPr>
      <w:rFonts w:hAnsi="A-OTF ゴシックMB101 Pro L" w:cs="A-OTF ゴシックMB101 Pro L"/>
    </w:rPr>
  </w:style>
  <w:style w:type="character" w:customStyle="1" w:styleId="12">
    <w:name w:val="スタイル1 (文字)"/>
    <w:basedOn w:val="03-0"/>
    <w:link w:val="11"/>
    <w:rsid w:val="00F61C4D"/>
    <w:rPr>
      <w:rFonts w:ascii="A-OTF ゴシックMB101 Pro L" w:eastAsia="ＭＳ 明朝" w:hAnsi="A-OTF ゴシックMB101 Pro L" w:cs="A-OTF ゴシックMB101 Pro L"/>
      <w:color w:val="231F20"/>
      <w:sz w:val="20"/>
      <w:szCs w:val="20"/>
    </w:rPr>
  </w:style>
  <w:style w:type="numbering" w:customStyle="1" w:styleId="a">
    <w:name w:val="就業規則スタイル"/>
    <w:uiPriority w:val="99"/>
    <w:rsid w:val="00D003DF"/>
    <w:pPr>
      <w:numPr>
        <w:numId w:val="13"/>
      </w:numPr>
    </w:pPr>
  </w:style>
  <w:style w:type="paragraph" w:customStyle="1" w:styleId="08-">
    <w:name w:val="08-(ア)"/>
    <w:basedOn w:val="07-"/>
    <w:link w:val="08-0"/>
    <w:qFormat/>
    <w:rsid w:val="00331010"/>
    <w:pPr>
      <w:numPr>
        <w:ilvl w:val="8"/>
      </w:numPr>
    </w:pPr>
  </w:style>
  <w:style w:type="character" w:customStyle="1" w:styleId="08-0">
    <w:name w:val="08-(ア) (文字)"/>
    <w:basedOn w:val="07-0"/>
    <w:link w:val="08-"/>
    <w:rsid w:val="00331010"/>
    <w:rPr>
      <w:rFonts w:hAnsi="A-OTF ゴシックMB101 Pro L" w:cs="A-OTF ゴシックMB101 Pro L"/>
    </w:rPr>
  </w:style>
  <w:style w:type="paragraph" w:styleId="13">
    <w:name w:val="toc 1"/>
    <w:basedOn w:val="a0"/>
    <w:next w:val="a0"/>
    <w:autoRedefine/>
    <w:uiPriority w:val="39"/>
    <w:unhideWhenUsed/>
    <w:rsid w:val="00500922"/>
  </w:style>
  <w:style w:type="paragraph" w:styleId="20">
    <w:name w:val="toc 2"/>
    <w:basedOn w:val="a0"/>
    <w:next w:val="a0"/>
    <w:autoRedefine/>
    <w:uiPriority w:val="39"/>
    <w:unhideWhenUsed/>
    <w:rsid w:val="007720B6"/>
    <w:pPr>
      <w:numPr>
        <w:numId w:val="40"/>
      </w:numPr>
      <w:tabs>
        <w:tab w:val="right" w:leader="dot" w:pos="8777"/>
      </w:tabs>
    </w:pPr>
  </w:style>
  <w:style w:type="character" w:styleId="ab">
    <w:name w:val="Hyperlink"/>
    <w:basedOn w:val="a1"/>
    <w:uiPriority w:val="99"/>
    <w:unhideWhenUsed/>
    <w:rsid w:val="005009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2688">
      <w:bodyDiv w:val="1"/>
      <w:marLeft w:val="0"/>
      <w:marRight w:val="0"/>
      <w:marTop w:val="0"/>
      <w:marBottom w:val="0"/>
      <w:divBdr>
        <w:top w:val="none" w:sz="0" w:space="0" w:color="auto"/>
        <w:left w:val="none" w:sz="0" w:space="0" w:color="auto"/>
        <w:bottom w:val="none" w:sz="0" w:space="0" w:color="auto"/>
        <w:right w:val="none" w:sz="0" w:space="0" w:color="auto"/>
      </w:divBdr>
    </w:div>
    <w:div w:id="331376335">
      <w:bodyDiv w:val="1"/>
      <w:marLeft w:val="0"/>
      <w:marRight w:val="0"/>
      <w:marTop w:val="0"/>
      <w:marBottom w:val="0"/>
      <w:divBdr>
        <w:top w:val="none" w:sz="0" w:space="0" w:color="auto"/>
        <w:left w:val="none" w:sz="0" w:space="0" w:color="auto"/>
        <w:bottom w:val="none" w:sz="0" w:space="0" w:color="auto"/>
        <w:right w:val="none" w:sz="0" w:space="0" w:color="auto"/>
      </w:divBdr>
    </w:div>
    <w:div w:id="371924121">
      <w:bodyDiv w:val="1"/>
      <w:marLeft w:val="0"/>
      <w:marRight w:val="0"/>
      <w:marTop w:val="0"/>
      <w:marBottom w:val="0"/>
      <w:divBdr>
        <w:top w:val="none" w:sz="0" w:space="0" w:color="auto"/>
        <w:left w:val="none" w:sz="0" w:space="0" w:color="auto"/>
        <w:bottom w:val="none" w:sz="0" w:space="0" w:color="auto"/>
        <w:right w:val="none" w:sz="0" w:space="0" w:color="auto"/>
      </w:divBdr>
    </w:div>
    <w:div w:id="458915155">
      <w:bodyDiv w:val="1"/>
      <w:marLeft w:val="0"/>
      <w:marRight w:val="0"/>
      <w:marTop w:val="0"/>
      <w:marBottom w:val="0"/>
      <w:divBdr>
        <w:top w:val="none" w:sz="0" w:space="0" w:color="auto"/>
        <w:left w:val="none" w:sz="0" w:space="0" w:color="auto"/>
        <w:bottom w:val="none" w:sz="0" w:space="0" w:color="auto"/>
        <w:right w:val="none" w:sz="0" w:space="0" w:color="auto"/>
      </w:divBdr>
    </w:div>
    <w:div w:id="601911356">
      <w:bodyDiv w:val="1"/>
      <w:marLeft w:val="0"/>
      <w:marRight w:val="0"/>
      <w:marTop w:val="0"/>
      <w:marBottom w:val="0"/>
      <w:divBdr>
        <w:top w:val="none" w:sz="0" w:space="0" w:color="auto"/>
        <w:left w:val="none" w:sz="0" w:space="0" w:color="auto"/>
        <w:bottom w:val="none" w:sz="0" w:space="0" w:color="auto"/>
        <w:right w:val="none" w:sz="0" w:space="0" w:color="auto"/>
      </w:divBdr>
    </w:div>
    <w:div w:id="641689867">
      <w:bodyDiv w:val="1"/>
      <w:marLeft w:val="0"/>
      <w:marRight w:val="0"/>
      <w:marTop w:val="0"/>
      <w:marBottom w:val="0"/>
      <w:divBdr>
        <w:top w:val="none" w:sz="0" w:space="0" w:color="auto"/>
        <w:left w:val="none" w:sz="0" w:space="0" w:color="auto"/>
        <w:bottom w:val="none" w:sz="0" w:space="0" w:color="auto"/>
        <w:right w:val="none" w:sz="0" w:space="0" w:color="auto"/>
      </w:divBdr>
    </w:div>
    <w:div w:id="1124427204">
      <w:bodyDiv w:val="1"/>
      <w:marLeft w:val="0"/>
      <w:marRight w:val="0"/>
      <w:marTop w:val="0"/>
      <w:marBottom w:val="0"/>
      <w:divBdr>
        <w:top w:val="none" w:sz="0" w:space="0" w:color="auto"/>
        <w:left w:val="none" w:sz="0" w:space="0" w:color="auto"/>
        <w:bottom w:val="none" w:sz="0" w:space="0" w:color="auto"/>
        <w:right w:val="none" w:sz="0" w:space="0" w:color="auto"/>
      </w:divBdr>
    </w:div>
    <w:div w:id="1474181918">
      <w:bodyDiv w:val="1"/>
      <w:marLeft w:val="0"/>
      <w:marRight w:val="0"/>
      <w:marTop w:val="0"/>
      <w:marBottom w:val="0"/>
      <w:divBdr>
        <w:top w:val="none" w:sz="0" w:space="0" w:color="auto"/>
        <w:left w:val="none" w:sz="0" w:space="0" w:color="auto"/>
        <w:bottom w:val="none" w:sz="0" w:space="0" w:color="auto"/>
        <w:right w:val="none" w:sz="0" w:space="0" w:color="auto"/>
      </w:divBdr>
    </w:div>
    <w:div w:id="1500853735">
      <w:bodyDiv w:val="1"/>
      <w:marLeft w:val="0"/>
      <w:marRight w:val="0"/>
      <w:marTop w:val="0"/>
      <w:marBottom w:val="0"/>
      <w:divBdr>
        <w:top w:val="none" w:sz="0" w:space="0" w:color="auto"/>
        <w:left w:val="none" w:sz="0" w:space="0" w:color="auto"/>
        <w:bottom w:val="none" w:sz="0" w:space="0" w:color="auto"/>
        <w:right w:val="none" w:sz="0" w:space="0" w:color="auto"/>
      </w:divBdr>
    </w:div>
    <w:div w:id="1665351401">
      <w:bodyDiv w:val="1"/>
      <w:marLeft w:val="0"/>
      <w:marRight w:val="0"/>
      <w:marTop w:val="0"/>
      <w:marBottom w:val="0"/>
      <w:divBdr>
        <w:top w:val="none" w:sz="0" w:space="0" w:color="auto"/>
        <w:left w:val="none" w:sz="0" w:space="0" w:color="auto"/>
        <w:bottom w:val="none" w:sz="0" w:space="0" w:color="auto"/>
        <w:right w:val="none" w:sz="0" w:space="0" w:color="auto"/>
      </w:divBdr>
    </w:div>
    <w:div w:id="1696493008">
      <w:bodyDiv w:val="1"/>
      <w:marLeft w:val="0"/>
      <w:marRight w:val="0"/>
      <w:marTop w:val="0"/>
      <w:marBottom w:val="0"/>
      <w:divBdr>
        <w:top w:val="none" w:sz="0" w:space="0" w:color="auto"/>
        <w:left w:val="none" w:sz="0" w:space="0" w:color="auto"/>
        <w:bottom w:val="none" w:sz="0" w:space="0" w:color="auto"/>
        <w:right w:val="none" w:sz="0" w:space="0" w:color="auto"/>
      </w:divBdr>
    </w:div>
    <w:div w:id="214500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mada\Documents\2026&#23601;&#26989;&#35215;&#21063;&#26412;&#21063;&#12486;&#12531;&#12503;&#12524;.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FD8B5-459E-43DF-913A-670DDDD50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2026就業規則本則テンプレ.dotx</Template>
  <TotalTime>322</TotalTime>
  <Pages>4</Pages>
  <Words>296</Words>
  <Characters>1692</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dc:creator>
  <cp:keywords/>
  <dc:description/>
  <cp:lastModifiedBy>Yamada</cp:lastModifiedBy>
  <cp:revision>51</cp:revision>
  <cp:lastPrinted>2023-10-16T07:03:00Z</cp:lastPrinted>
  <dcterms:created xsi:type="dcterms:W3CDTF">2026-05-15T06:28:00Z</dcterms:created>
  <dcterms:modified xsi:type="dcterms:W3CDTF">2026-08-10T02:25:00Z</dcterms:modified>
</cp:coreProperties>
</file>